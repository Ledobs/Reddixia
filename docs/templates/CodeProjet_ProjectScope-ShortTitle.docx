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F9E7" w14:textId="77777777" w:rsidR="00F1519A" w:rsidRPr="004E5AEE" w:rsidRDefault="00201665" w:rsidP="00964E5B">
      <w:pPr>
        <w:pStyle w:val="Titre"/>
      </w:pPr>
      <w:r>
        <w:drawing>
          <wp:anchor distT="0" distB="0" distL="114300" distR="114300" simplePos="0" relativeHeight="251658243" behindDoc="1" locked="1" layoutInCell="1" allowOverlap="1" wp14:anchorId="7B643B0D" wp14:editId="4F3A5B7B">
            <wp:simplePos x="0" y="0"/>
            <wp:positionH relativeFrom="page">
              <wp:posOffset>-718185</wp:posOffset>
            </wp:positionH>
            <wp:positionV relativeFrom="paragraph">
              <wp:posOffset>-1579245</wp:posOffset>
            </wp:positionV>
            <wp:extent cx="9128760" cy="10039985"/>
            <wp:effectExtent l="0" t="0" r="0" b="0"/>
            <wp:wrapNone/>
            <wp:docPr id="20280324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32456" name="Imag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8760" cy="1003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9B1871" w14:textId="77777777" w:rsidR="00CF5535" w:rsidRPr="00801427" w:rsidRDefault="00CF5535" w:rsidP="00217A16">
      <w:pPr>
        <w:pStyle w:val="Couverture-nomduclient"/>
        <w:rPr>
          <w:sz w:val="36"/>
          <w:szCs w:val="20"/>
        </w:rPr>
      </w:pPr>
    </w:p>
    <w:p w14:paraId="280574E7" w14:textId="77777777" w:rsidR="00F6607F" w:rsidRDefault="00F6607F" w:rsidP="00B3624D">
      <w:pPr>
        <w:pStyle w:val="Couverture-nomrdacteur"/>
        <w:rPr>
          <w:sz w:val="28"/>
          <w:szCs w:val="18"/>
        </w:rPr>
      </w:pPr>
    </w:p>
    <w:p w14:paraId="74629130" w14:textId="77777777" w:rsidR="00534CB5" w:rsidRPr="00964E5B" w:rsidRDefault="00606BAF" w:rsidP="003C499B">
      <w:pPr>
        <w:pStyle w:val="Titre"/>
        <w:spacing w:before="5500"/>
      </w:pPr>
      <w:fldSimple w:instr=" TITLE  \* Upper  \* MERGEFORMAT ">
        <w:r w:rsidR="008C046D">
          <w:t>MODIFIER LES PROPRIÉTÉS TITRE</w:t>
        </w:r>
      </w:fldSimple>
    </w:p>
    <w:p w14:paraId="0468E563" w14:textId="77777777" w:rsidR="00534CB5" w:rsidRPr="003C499B" w:rsidRDefault="00964E5B" w:rsidP="00B3624D">
      <w:pPr>
        <w:pStyle w:val="Couverture-nomrdacteur"/>
        <w:rPr>
          <w:rStyle w:val="Titredulivre"/>
        </w:rPr>
      </w:pPr>
      <w:r w:rsidRPr="003C499B">
        <w:rPr>
          <w:rStyle w:val="Titredulivre"/>
        </w:rPr>
        <w:fldChar w:fldCharType="begin"/>
      </w:r>
      <w:r w:rsidRPr="003C499B">
        <w:rPr>
          <w:rStyle w:val="Titredulivre"/>
        </w:rPr>
        <w:instrText xml:space="preserve"> DOCPROPERTY  Client  \* MERGEFORMAT </w:instrText>
      </w:r>
      <w:r w:rsidRPr="003C499B">
        <w:rPr>
          <w:rStyle w:val="Titredulivre"/>
        </w:rPr>
        <w:fldChar w:fldCharType="separate"/>
      </w:r>
      <w:r w:rsidR="008C046D">
        <w:rPr>
          <w:rStyle w:val="Titredulivre"/>
        </w:rPr>
        <w:t>Modifier les propriétés Client</w:t>
      </w:r>
      <w:r w:rsidRPr="003C499B">
        <w:rPr>
          <w:rStyle w:val="Titredulivre"/>
        </w:rPr>
        <w:fldChar w:fldCharType="end"/>
      </w:r>
    </w:p>
    <w:p w14:paraId="4734BFAF" w14:textId="77777777" w:rsidR="00C01E3A" w:rsidRPr="00622E6B" w:rsidRDefault="00622E6B" w:rsidP="00B3624D">
      <w:pPr>
        <w:pStyle w:val="Couverture-nomrdacteur"/>
        <w:rPr>
          <w:b/>
          <w:bCs/>
          <w:color w:val="2D2D2D"/>
          <w:sz w:val="28"/>
          <w:szCs w:val="18"/>
        </w:rPr>
      </w:pPr>
      <w:r w:rsidRPr="00622E6B">
        <w:rPr>
          <w:b/>
          <w:bCs/>
          <w:color w:val="2D2D2D"/>
          <w:sz w:val="28"/>
          <w:szCs w:val="18"/>
        </w:rPr>
        <w:t xml:space="preserve">Par : </w:t>
      </w:r>
      <w:r w:rsidR="00F01193" w:rsidRPr="00622E6B">
        <w:rPr>
          <w:b/>
          <w:bCs/>
          <w:color w:val="2D2D2D"/>
          <w:sz w:val="28"/>
          <w:szCs w:val="18"/>
        </w:rPr>
        <w:fldChar w:fldCharType="begin"/>
      </w:r>
      <w:r w:rsidR="00F01193" w:rsidRPr="00622E6B">
        <w:rPr>
          <w:b/>
          <w:bCs/>
          <w:color w:val="2D2D2D"/>
          <w:sz w:val="28"/>
          <w:szCs w:val="18"/>
        </w:rPr>
        <w:instrText xml:space="preserve"> AUTHOR  \* FirstCap  \* MERGEFORMAT </w:instrText>
      </w:r>
      <w:r w:rsidR="00F01193" w:rsidRPr="00622E6B">
        <w:rPr>
          <w:b/>
          <w:bCs/>
          <w:color w:val="2D2D2D"/>
          <w:sz w:val="28"/>
          <w:szCs w:val="18"/>
        </w:rPr>
        <w:fldChar w:fldCharType="separate"/>
      </w:r>
      <w:r w:rsidR="008C046D">
        <w:rPr>
          <w:b/>
          <w:bCs/>
          <w:noProof/>
          <w:color w:val="2D2D2D"/>
          <w:sz w:val="28"/>
          <w:szCs w:val="18"/>
        </w:rPr>
        <w:t>François Breton</w:t>
      </w:r>
      <w:r w:rsidR="00F01193" w:rsidRPr="00622E6B">
        <w:rPr>
          <w:b/>
          <w:bCs/>
          <w:color w:val="2D2D2D"/>
          <w:sz w:val="28"/>
          <w:szCs w:val="18"/>
        </w:rPr>
        <w:fldChar w:fldCharType="end"/>
      </w:r>
    </w:p>
    <w:p w14:paraId="4DAA89AB" w14:textId="77777777" w:rsidR="00B3624D" w:rsidRPr="003C499B" w:rsidRDefault="00C01E3A" w:rsidP="003C499B">
      <w:pPr>
        <w:pStyle w:val="Couverture-nomrdacteur"/>
        <w:rPr>
          <w:sz w:val="28"/>
          <w:szCs w:val="18"/>
        </w:rPr>
      </w:pPr>
      <w:r w:rsidRPr="000D43EC">
        <w:rPr>
          <w:noProof/>
        </w:rPr>
        <w:drawing>
          <wp:anchor distT="0" distB="0" distL="114300" distR="114300" simplePos="0" relativeHeight="251658242" behindDoc="0" locked="1" layoutInCell="1" allowOverlap="1" wp14:anchorId="0CD45DF8" wp14:editId="4A25B63B">
            <wp:simplePos x="0" y="0"/>
            <wp:positionH relativeFrom="column">
              <wp:posOffset>2552700</wp:posOffset>
            </wp:positionH>
            <wp:positionV relativeFrom="paragraph">
              <wp:posOffset>1617345</wp:posOffset>
            </wp:positionV>
            <wp:extent cx="1360170" cy="399415"/>
            <wp:effectExtent l="0" t="0" r="0" b="635"/>
            <wp:wrapNone/>
            <wp:docPr id="13942418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1E3A">
        <w:rPr>
          <w:b/>
          <w:bCs/>
          <w:color w:val="FFAA00"/>
          <w:sz w:val="28"/>
          <w:szCs w:val="18"/>
        </w:rPr>
        <w:t xml:space="preserve">Dernière mise à jour </w:t>
      </w:r>
      <w:r w:rsidR="00B57FC6" w:rsidRPr="00C01E3A">
        <w:rPr>
          <w:b/>
          <w:bCs/>
          <w:color w:val="FFAA00"/>
          <w:sz w:val="28"/>
          <w:szCs w:val="28"/>
        </w:rPr>
        <w:fldChar w:fldCharType="begin"/>
      </w:r>
      <w:r w:rsidR="00B57FC6" w:rsidRPr="00C01E3A">
        <w:rPr>
          <w:b/>
          <w:bCs/>
          <w:color w:val="FFAA00"/>
          <w:sz w:val="28"/>
          <w:szCs w:val="28"/>
        </w:rPr>
        <w:instrText xml:space="preserve"> SAVEDATE  \@ "MMMM yyyy" \* MERGEFORMAT </w:instrText>
      </w:r>
      <w:r w:rsidR="00B57FC6" w:rsidRPr="00C01E3A">
        <w:rPr>
          <w:b/>
          <w:bCs/>
          <w:color w:val="FFAA00"/>
          <w:sz w:val="28"/>
          <w:szCs w:val="28"/>
        </w:rPr>
        <w:fldChar w:fldCharType="separate"/>
      </w:r>
      <w:r w:rsidR="008C046D">
        <w:rPr>
          <w:b/>
          <w:bCs/>
          <w:noProof/>
          <w:color w:val="FFAA00"/>
          <w:sz w:val="28"/>
          <w:szCs w:val="28"/>
        </w:rPr>
        <w:t>XXX 0000</w:t>
      </w:r>
      <w:r w:rsidR="00B57FC6" w:rsidRPr="00C01E3A">
        <w:rPr>
          <w:b/>
          <w:bCs/>
          <w:color w:val="FFAA00"/>
          <w:sz w:val="28"/>
          <w:szCs w:val="28"/>
        </w:rPr>
        <w:fldChar w:fldCharType="end"/>
      </w:r>
    </w:p>
    <w:p w14:paraId="227050F2" w14:textId="77777777" w:rsidR="00F1519A" w:rsidRPr="00642243" w:rsidRDefault="00F1519A">
      <w:pPr>
        <w:sectPr w:rsidR="00F1519A" w:rsidRPr="00642243" w:rsidSect="006B79CC">
          <w:headerReference w:type="default" r:id="rId13"/>
          <w:footerReference w:type="default" r:id="rId14"/>
          <w:pgSz w:w="12240" w:h="15840"/>
          <w:pgMar w:top="810" w:right="1080" w:bottom="1440" w:left="1440" w:header="708" w:footer="708" w:gutter="0"/>
          <w:cols w:space="708"/>
          <w:docGrid w:linePitch="360"/>
        </w:sectPr>
      </w:pPr>
    </w:p>
    <w:p w14:paraId="49DE1600" w14:textId="77777777" w:rsidR="003B0EC9" w:rsidRDefault="003B0EC9" w:rsidP="003B0EC9">
      <w:pPr>
        <w:pStyle w:val="Tabledesmatires-titre"/>
      </w:pPr>
      <w:r w:rsidRPr="00642243">
        <w:lastRenderedPageBreak/>
        <w:t>Table des matières</w:t>
      </w:r>
    </w:p>
    <w:p w14:paraId="67FEDFC8" w14:textId="77777777" w:rsidR="00606BAF" w:rsidRDefault="00B24891">
      <w:pPr>
        <w:pStyle w:val="TM1"/>
        <w:rPr>
          <w:rFonts w:asciiTheme="minorHAnsi" w:eastAsiaTheme="minorEastAsia" w:hAnsiTheme="minorHAnsi"/>
          <w:b w:val="0"/>
          <w:caps w:val="0"/>
          <w:noProof/>
          <w:color w:val="auto"/>
          <w:sz w:val="24"/>
          <w:szCs w:val="24"/>
          <w:lang w:eastAsia="fr-CA"/>
        </w:rPr>
      </w:pPr>
      <w:r>
        <w:fldChar w:fldCharType="begin"/>
      </w:r>
      <w:r>
        <w:instrText xml:space="preserve"> TOC \o "2-3" \h \z \t "Titre 1;1;Titre Annexe;1" </w:instrText>
      </w:r>
      <w:r>
        <w:fldChar w:fldCharType="separate"/>
      </w:r>
      <w:hyperlink w:anchor="_Toc208843308" w:history="1">
        <w:r w:rsidR="00606BAF" w:rsidRPr="00C83309">
          <w:rPr>
            <w:rStyle w:val="Lienhypertexte"/>
            <w:noProof/>
          </w:rPr>
          <w:t>1</w:t>
        </w:r>
        <w:r w:rsidR="00606BAF">
          <w:rPr>
            <w:rFonts w:asciiTheme="minorHAnsi" w:eastAsiaTheme="minorEastAsia" w:hAnsiTheme="minorHAnsi"/>
            <w:b w:val="0"/>
            <w:caps w:val="0"/>
            <w:noProof/>
            <w:color w:val="auto"/>
            <w:sz w:val="24"/>
            <w:szCs w:val="24"/>
            <w:lang w:eastAsia="fr-CA"/>
          </w:rPr>
          <w:tab/>
        </w:r>
        <w:r w:rsidR="00606BAF" w:rsidRPr="00C83309">
          <w:rPr>
            <w:rStyle w:val="Lienhypertexte"/>
            <w:noProof/>
          </w:rPr>
          <w:t>Titre niveau 1</w:t>
        </w:r>
        <w:r w:rsidR="00606BAF">
          <w:rPr>
            <w:noProof/>
            <w:webHidden/>
          </w:rPr>
          <w:tab/>
        </w:r>
        <w:r w:rsidR="00606BAF">
          <w:rPr>
            <w:noProof/>
            <w:webHidden/>
          </w:rPr>
          <w:fldChar w:fldCharType="begin"/>
        </w:r>
        <w:r w:rsidR="00606BAF">
          <w:rPr>
            <w:noProof/>
            <w:webHidden/>
          </w:rPr>
          <w:instrText xml:space="preserve"> PAGEREF _Toc208843308 \h </w:instrText>
        </w:r>
        <w:r w:rsidR="00606BAF">
          <w:rPr>
            <w:noProof/>
            <w:webHidden/>
          </w:rPr>
        </w:r>
        <w:r w:rsidR="00606BAF">
          <w:rPr>
            <w:noProof/>
            <w:webHidden/>
          </w:rPr>
          <w:fldChar w:fldCharType="separate"/>
        </w:r>
        <w:r w:rsidR="00606BAF">
          <w:rPr>
            <w:noProof/>
            <w:webHidden/>
          </w:rPr>
          <w:t>2</w:t>
        </w:r>
        <w:r w:rsidR="00606BAF">
          <w:rPr>
            <w:noProof/>
            <w:webHidden/>
          </w:rPr>
          <w:fldChar w:fldCharType="end"/>
        </w:r>
      </w:hyperlink>
    </w:p>
    <w:p w14:paraId="37DBD712" w14:textId="77777777" w:rsidR="00606BAF" w:rsidRDefault="00606BAF">
      <w:pPr>
        <w:pStyle w:val="TM2"/>
        <w:tabs>
          <w:tab w:val="left" w:pos="1080"/>
          <w:tab w:val="right" w:leader="dot" w:pos="10790"/>
        </w:tabs>
        <w:rPr>
          <w:rFonts w:asciiTheme="minorHAnsi" w:eastAsiaTheme="minorEastAsia" w:hAnsiTheme="minorHAnsi"/>
          <w:noProof/>
          <w:color w:val="auto"/>
          <w:szCs w:val="24"/>
          <w:lang w:eastAsia="fr-CA"/>
        </w:rPr>
      </w:pPr>
      <w:hyperlink w:anchor="_Toc208843309" w:history="1">
        <w:r w:rsidRPr="00C83309">
          <w:rPr>
            <w:rStyle w:val="Lienhypertexte"/>
            <w:noProof/>
          </w:rPr>
          <w:t>1.1</w:t>
        </w:r>
        <w:r>
          <w:rPr>
            <w:rFonts w:asciiTheme="minorHAnsi" w:eastAsiaTheme="minorEastAsia" w:hAnsiTheme="minorHAnsi"/>
            <w:noProof/>
            <w:color w:val="auto"/>
            <w:szCs w:val="24"/>
            <w:lang w:eastAsia="fr-CA"/>
          </w:rPr>
          <w:tab/>
        </w:r>
        <w:r w:rsidRPr="00C83309">
          <w:rPr>
            <w:rStyle w:val="Lienhypertexte"/>
            <w:noProof/>
          </w:rPr>
          <w:t>Titre Niveau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_Toc208843309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D69819" w14:textId="77777777" w:rsidR="00606BAF" w:rsidRDefault="00606BAF">
      <w:pPr>
        <w:pStyle w:val="TM1"/>
        <w:rPr>
          <w:rFonts w:asciiTheme="minorHAnsi" w:eastAsiaTheme="minorEastAsia" w:hAnsiTheme="minorHAnsi"/>
          <w:b w:val="0"/>
          <w:caps w:val="0"/>
          <w:noProof/>
          <w:color w:val="auto"/>
          <w:sz w:val="24"/>
          <w:szCs w:val="24"/>
          <w:lang w:eastAsia="fr-CA"/>
        </w:rPr>
      </w:pPr>
      <w:hyperlink w:anchor="_Toc208843310" w:history="1">
        <w:r w:rsidRPr="00C83309">
          <w:rPr>
            <w:rStyle w:val="Lienhypertexte"/>
            <w:noProof/>
          </w:rPr>
          <w:t>Annexe 1 – Création d’une annexe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_Toc208843310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95A04B" w14:textId="77777777" w:rsidR="005F76CD" w:rsidRDefault="00B24891" w:rsidP="005F76CD">
      <w:pPr>
        <w:pStyle w:val="Texte"/>
      </w:pPr>
      <w:r>
        <w:rPr>
          <w:rFonts w:eastAsiaTheme="minorHAnsi" w:cstheme="minorBidi"/>
          <w:color w:val="000064" w:themeColor="accent1"/>
          <w:kern w:val="2"/>
          <w:sz w:val="28"/>
          <w14:ligatures w14:val="standardContextual"/>
        </w:rPr>
        <w:fldChar w:fldCharType="end"/>
      </w:r>
    </w:p>
    <w:p w14:paraId="5D333356" w14:textId="77777777" w:rsidR="005F76CD" w:rsidRDefault="005F76CD" w:rsidP="005F76CD">
      <w:pPr>
        <w:pStyle w:val="Texte"/>
        <w:sectPr w:rsidR="005F76CD" w:rsidSect="00C751F3">
          <w:pgSz w:w="12240" w:h="15840"/>
          <w:pgMar w:top="720" w:right="720" w:bottom="720" w:left="720" w:header="706" w:footer="706" w:gutter="0"/>
          <w:pgNumType w:start="1"/>
          <w:cols w:space="708"/>
          <w:docGrid w:linePitch="360"/>
        </w:sectPr>
      </w:pPr>
    </w:p>
    <w:p w14:paraId="10455F22" w14:textId="77777777" w:rsidR="00F761B3" w:rsidRDefault="00606BAF" w:rsidP="00606BAF">
      <w:pPr>
        <w:pStyle w:val="Titre1"/>
      </w:pPr>
      <w:bookmarkStart w:id="0" w:name="_Toc208843308"/>
      <w:r>
        <w:t>Titre niveau 1</w:t>
      </w:r>
      <w:bookmarkEnd w:id="0"/>
    </w:p>
    <w:p w14:paraId="505F5C9D" w14:textId="77777777" w:rsidR="00F761B3" w:rsidRPr="00895243" w:rsidRDefault="00606BAF" w:rsidP="00606BAF">
      <w:pPr>
        <w:pStyle w:val="Titre2"/>
      </w:pPr>
      <w:bookmarkStart w:id="1" w:name="_Toc208843309"/>
      <w:r>
        <w:t>Titre Niveau 2</w:t>
      </w:r>
      <w:bookmarkEnd w:id="1"/>
      <w:r>
        <w:t xml:space="preserve"> </w:t>
      </w:r>
    </w:p>
    <w:p w14:paraId="7570D4E3" w14:textId="77777777" w:rsidR="003F75E2" w:rsidRDefault="00606BAF" w:rsidP="00350453">
      <w:pPr>
        <w:pStyle w:val="Paragraphedeliste"/>
        <w:numPr>
          <w:ilvl w:val="0"/>
          <w:numId w:val="36"/>
        </w:numPr>
      </w:pPr>
      <w:r>
        <w:t>Adffsa</w:t>
      </w:r>
    </w:p>
    <w:p w14:paraId="04A41137" w14:textId="77777777" w:rsidR="00606BAF" w:rsidRDefault="00606BAF" w:rsidP="00350453">
      <w:pPr>
        <w:pStyle w:val="Paragraphedeliste"/>
        <w:numPr>
          <w:ilvl w:val="0"/>
          <w:numId w:val="36"/>
        </w:numPr>
      </w:pPr>
      <w:r>
        <w:t>Afas</w:t>
      </w:r>
    </w:p>
    <w:p w14:paraId="25350B20" w14:textId="77777777" w:rsidR="00606BAF" w:rsidRDefault="00606BAF" w:rsidP="00606BAF">
      <w:pPr>
        <w:pStyle w:val="Capturecran"/>
      </w:pPr>
      <w:r>
        <w:drawing>
          <wp:inline distT="0" distB="0" distL="0" distR="0" wp14:anchorId="23CCC5AF" wp14:editId="01C892A9">
            <wp:extent cx="4314286" cy="3704762"/>
            <wp:effectExtent l="0" t="0" r="0" b="0"/>
            <wp:docPr id="1778538738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8738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A18A" w14:textId="77777777" w:rsidR="00606BAF" w:rsidRDefault="00606BAF" w:rsidP="00606BAF">
      <w:pPr>
        <w:pStyle w:val="Capturecran"/>
      </w:pPr>
    </w:p>
    <w:p w14:paraId="235A1FF3" w14:textId="77777777" w:rsidR="00606BAF" w:rsidRPr="00606BAF" w:rsidRDefault="00606BAF" w:rsidP="00606BAF">
      <w:pPr>
        <w:pStyle w:val="Capturecran"/>
        <w:rPr>
          <w:lang w:val="fr-CA"/>
        </w:rPr>
      </w:pPr>
      <w:r w:rsidRPr="00606BAF">
        <w:rPr>
          <w:lang w:val="fr-CA"/>
        </w:rPr>
        <w:t>Uti</w:t>
      </w:r>
      <w:r>
        <w:rPr>
          <w:lang w:val="fr-CA"/>
        </w:rPr>
        <w:t>liser les styles pour les titres, les images et les références</w:t>
      </w:r>
    </w:p>
    <w:p w14:paraId="538867A5" w14:textId="77777777" w:rsidR="000F2F36" w:rsidRPr="000F2F36" w:rsidRDefault="000F2F36" w:rsidP="000F2F36">
      <w:r>
        <w:br w:type="page"/>
      </w:r>
    </w:p>
    <w:p w14:paraId="32FD11E3" w14:textId="77777777" w:rsidR="0022192B" w:rsidRDefault="002B336B" w:rsidP="00EC49DD">
      <w:pPr>
        <w:pStyle w:val="Titre1"/>
        <w:numPr>
          <w:ilvl w:val="0"/>
          <w:numId w:val="0"/>
        </w:numPr>
        <w:ind w:left="432" w:hanging="432"/>
      </w:pPr>
      <w:bookmarkStart w:id="2" w:name="_Toc154134951"/>
      <w:bookmarkStart w:id="3" w:name="_Ref208815959"/>
      <w:bookmarkStart w:id="4" w:name="_Toc208843310"/>
      <w:r>
        <w:t>Annexe</w:t>
      </w:r>
      <w:r w:rsidR="00EC6BC2">
        <w:t xml:space="preserve"> </w:t>
      </w:r>
      <w:r w:rsidR="00606BAF">
        <w:t>1</w:t>
      </w:r>
      <w:r w:rsidR="00EC6BC2">
        <w:t xml:space="preserve"> – </w:t>
      </w:r>
      <w:bookmarkEnd w:id="2"/>
      <w:bookmarkEnd w:id="3"/>
      <w:r w:rsidR="00606BAF">
        <w:t>Création d’une annexe</w:t>
      </w:r>
      <w:bookmarkEnd w:id="4"/>
    </w:p>
    <w:p w14:paraId="31A40F5A" w14:textId="77777777" w:rsidR="007D54F7" w:rsidRPr="00943349" w:rsidRDefault="007D54F7" w:rsidP="00606BAF">
      <w:pPr>
        <w:spacing w:line="278" w:lineRule="auto"/>
      </w:pPr>
    </w:p>
    <w:p w14:paraId="7DEDBA05" w14:textId="77777777" w:rsidR="00D22A36" w:rsidRDefault="00DE505F" w:rsidP="0099750C">
      <w:r>
        <w:br/>
      </w:r>
    </w:p>
    <w:p w14:paraId="24065937" w14:textId="77777777" w:rsidR="00D22A36" w:rsidRPr="001023BE" w:rsidRDefault="00D22A36">
      <w:r w:rsidRPr="001023BE">
        <w:br w:type="page"/>
      </w:r>
    </w:p>
    <w:p w14:paraId="22994F26" w14:textId="77777777" w:rsidR="0022192B" w:rsidRPr="001023BE" w:rsidRDefault="0022192B" w:rsidP="00D22A36">
      <w:pPr>
        <w:sectPr w:rsidR="0022192B" w:rsidRPr="001023BE" w:rsidSect="006B79CC">
          <w:pgSz w:w="12240" w:h="15840"/>
          <w:pgMar w:top="1080" w:right="1080" w:bottom="1080" w:left="1080" w:header="706" w:footer="706" w:gutter="0"/>
          <w:cols w:space="708"/>
          <w:docGrid w:linePitch="360"/>
        </w:sectPr>
      </w:pPr>
    </w:p>
    <w:p w14:paraId="6E7E392C" w14:textId="77777777" w:rsidR="00EC6BC2" w:rsidRPr="00642243" w:rsidRDefault="0022192B" w:rsidP="0022192B">
      <w:pPr>
        <w:pStyle w:val="Texte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06AF06D5" wp14:editId="03A5DE05">
                <wp:simplePos x="0" y="0"/>
                <wp:positionH relativeFrom="column">
                  <wp:posOffset>3074670</wp:posOffset>
                </wp:positionH>
                <wp:positionV relativeFrom="paragraph">
                  <wp:posOffset>6106160</wp:posOffset>
                </wp:positionV>
                <wp:extent cx="3308400" cy="1987200"/>
                <wp:effectExtent l="0" t="0" r="6350" b="0"/>
                <wp:wrapNone/>
                <wp:docPr id="73012731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0" cy="198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882BBE" w14:textId="77777777" w:rsidR="0022192B" w:rsidRDefault="0022192B" w:rsidP="0022192B">
                            <w:pPr>
                              <w:spacing w:before="40" w:after="40" w:line="240" w:lineRule="auto"/>
                              <w:rPr>
                                <w:b/>
                                <w:bCs/>
                                <w:color w:val="00C8FF" w:themeColor="accent4"/>
                                <w:sz w:val="28"/>
                                <w:szCs w:val="28"/>
                              </w:rPr>
                            </w:pPr>
                            <w:r w:rsidRPr="007F7192">
                              <w:rPr>
                                <w:b/>
                                <w:bCs/>
                                <w:color w:val="00C8FF" w:themeColor="accent4"/>
                                <w:sz w:val="28"/>
                                <w:szCs w:val="28"/>
                              </w:rPr>
                              <w:t>Nos bureaux</w:t>
                            </w:r>
                          </w:p>
                          <w:p w14:paraId="7502E546" w14:textId="77777777" w:rsidR="0022192B" w:rsidRPr="007F7192" w:rsidRDefault="0022192B" w:rsidP="0022192B">
                            <w:pPr>
                              <w:spacing w:before="40" w:after="40" w:line="240" w:lineRule="auto"/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7F7192"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Québec</w:t>
                            </w:r>
                          </w:p>
                          <w:p w14:paraId="0B2292B0" w14:textId="77777777" w:rsidR="0022192B" w:rsidRDefault="0022192B" w:rsidP="0022192B">
                            <w:pPr>
                              <w:spacing w:before="40" w:line="240" w:lineRule="auto"/>
                              <w:rPr>
                                <w:rFonts w:ascii="Arial Nova Light" w:hAnsi="Arial Nova Light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7F7192">
                              <w:rPr>
                                <w:rFonts w:ascii="Arial Nova Light" w:hAnsi="Arial Nova Light"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  <w:r w:rsidR="0013639D">
                              <w:rPr>
                                <w:rFonts w:ascii="Arial Nova Light" w:hAnsi="Arial Nova Light"/>
                                <w:color w:val="auto"/>
                                <w:sz w:val="24"/>
                                <w:szCs w:val="24"/>
                              </w:rPr>
                              <w:t>7</w:t>
                            </w:r>
                            <w:r w:rsidRPr="007F7192">
                              <w:rPr>
                                <w:rFonts w:ascii="Arial Nova Light" w:hAnsi="Arial Nova Light"/>
                                <w:color w:val="auto"/>
                                <w:sz w:val="24"/>
                                <w:szCs w:val="24"/>
                              </w:rPr>
                              <w:t xml:space="preserve">00, boulevard des Galeries, bureau </w:t>
                            </w:r>
                            <w:r w:rsidR="0013639D">
                              <w:rPr>
                                <w:rFonts w:ascii="Arial Nova Light" w:hAnsi="Arial Nova Light"/>
                                <w:color w:val="auto"/>
                                <w:sz w:val="24"/>
                                <w:szCs w:val="24"/>
                              </w:rPr>
                              <w:t>310</w:t>
                            </w:r>
                            <w:r>
                              <w:rPr>
                                <w:rFonts w:ascii="Arial Nova Light" w:hAnsi="Arial Nova Light"/>
                                <w:color w:val="auto"/>
                                <w:sz w:val="24"/>
                                <w:szCs w:val="24"/>
                              </w:rPr>
                              <w:br/>
                            </w:r>
                            <w:r w:rsidRPr="007F7192">
                              <w:rPr>
                                <w:rFonts w:ascii="Arial Nova Light" w:hAnsi="Arial Nova Light"/>
                                <w:color w:val="auto"/>
                                <w:sz w:val="24"/>
                                <w:szCs w:val="24"/>
                              </w:rPr>
                              <w:t xml:space="preserve">Québec (Québec)  G2K </w:t>
                            </w:r>
                            <w:r w:rsidR="0013639D">
                              <w:rPr>
                                <w:rFonts w:ascii="Arial Nova Light" w:hAnsi="Arial Nova Light"/>
                                <w:color w:val="auto"/>
                                <w:sz w:val="24"/>
                                <w:szCs w:val="24"/>
                              </w:rPr>
                              <w:t>0H5</w:t>
                            </w:r>
                          </w:p>
                          <w:p w14:paraId="48621EE9" w14:textId="77777777" w:rsidR="0022192B" w:rsidRPr="007F7192" w:rsidRDefault="0022192B" w:rsidP="0022192B">
                            <w:pPr>
                              <w:spacing w:before="40" w:after="40" w:line="240" w:lineRule="auto"/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Montréal</w:t>
                            </w:r>
                          </w:p>
                          <w:p w14:paraId="7748BA97" w14:textId="77777777" w:rsidR="0022192B" w:rsidRDefault="0022192B" w:rsidP="0022192B">
                            <w:pPr>
                              <w:spacing w:before="40" w:line="240" w:lineRule="auto"/>
                              <w:rPr>
                                <w:rFonts w:ascii="Arial Nova Light" w:hAnsi="Arial Nova Light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auto"/>
                                <w:sz w:val="24"/>
                                <w:szCs w:val="24"/>
                              </w:rPr>
                              <w:t>2000, avenue McGill Collège, bureau 600</w:t>
                            </w:r>
                            <w:r>
                              <w:rPr>
                                <w:rFonts w:ascii="Arial Nova Light" w:hAnsi="Arial Nova Light"/>
                                <w:color w:val="auto"/>
                                <w:sz w:val="24"/>
                                <w:szCs w:val="24"/>
                              </w:rPr>
                              <w:br/>
                              <w:t>Montréal (Québec)  H3A H3H</w:t>
                            </w:r>
                          </w:p>
                          <w:p w14:paraId="3C2B2CEA" w14:textId="77777777" w:rsidR="0022192B" w:rsidRPr="00442E10" w:rsidRDefault="0022192B" w:rsidP="0022192B">
                            <w:pPr>
                              <w:spacing w:before="40" w:after="40" w:line="240" w:lineRule="auto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 w:rsidRPr="00442E10">
                              <w:rPr>
                                <w:b/>
                                <w:bCs/>
                                <w:color w:val="auto"/>
                              </w:rPr>
                              <w:t xml:space="preserve">1 877 880-8771 </w:t>
                            </w:r>
                            <w:r w:rsidRPr="00A440D0">
                              <w:rPr>
                                <w:b/>
                                <w:bCs/>
                                <w:color w:val="FFAA00" w:themeColor="accent3"/>
                              </w:rPr>
                              <w:t>•</w:t>
                            </w:r>
                            <w:r w:rsidRPr="00442E10">
                              <w:rPr>
                                <w:b/>
                                <w:bCs/>
                                <w:color w:val="auto"/>
                              </w:rPr>
                              <w:t xml:space="preserve"> info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</w:rPr>
                              <w:t>@</w:t>
                            </w:r>
                            <w:r w:rsidRPr="00442E10">
                              <w:rPr>
                                <w:b/>
                                <w:bCs/>
                                <w:color w:val="auto"/>
                              </w:rPr>
                              <w:t xml:space="preserve">idexia.com </w:t>
                            </w:r>
                            <w:r w:rsidRPr="00A440D0">
                              <w:rPr>
                                <w:b/>
                                <w:bCs/>
                                <w:color w:val="FFAA00" w:themeColor="accent3"/>
                              </w:rPr>
                              <w:t>•</w:t>
                            </w:r>
                            <w:r w:rsidRPr="00442E10">
                              <w:rPr>
                                <w:b/>
                                <w:bCs/>
                                <w:color w:val="auto"/>
                              </w:rPr>
                              <w:t xml:space="preserve"> </w:t>
                            </w:r>
                            <w:hyperlink r:id="rId16" w:history="1">
                              <w:r w:rsidRPr="003D1BD6">
                                <w:rPr>
                                  <w:rStyle w:val="Lienhypertexte"/>
                                  <w:rFonts w:cstheme="minorBidi"/>
                                  <w:b/>
                                  <w:bCs/>
                                  <w:color w:val="2D2D2D" w:themeColor="text1"/>
                                  <w:u w:val="none"/>
                                </w:rPr>
                                <w:t>idexia.com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F06D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42.1pt;margin-top:480.8pt;width:260.5pt;height:156.4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" fillcolor="white [3201]" stroked="f" strokeweight=".5pt">
                <v:textbox>
                  <w:txbxContent>
                    <w:p w14:paraId="1A882BBE" w14:textId="77777777" w:rsidR="0022192B" w:rsidRDefault="0022192B" w:rsidP="0022192B">
                      <w:pPr>
                        <w:spacing w:before="40" w:after="40" w:line="240" w:lineRule="auto"/>
                        <w:rPr>
                          <w:b/>
                          <w:bCs/>
                          <w:color w:val="00C8FF" w:themeColor="accent4"/>
                          <w:sz w:val="28"/>
                          <w:szCs w:val="28"/>
                        </w:rPr>
                      </w:pPr>
                      <w:r w:rsidRPr="007F7192">
                        <w:rPr>
                          <w:b/>
                          <w:bCs/>
                          <w:color w:val="00C8FF" w:themeColor="accent4"/>
                          <w:sz w:val="28"/>
                          <w:szCs w:val="28"/>
                        </w:rPr>
                        <w:t>Nos bureaux</w:t>
                      </w:r>
                    </w:p>
                    <w:p w14:paraId="7502E546" w14:textId="77777777" w:rsidR="0022192B" w:rsidRPr="007F7192" w:rsidRDefault="0022192B" w:rsidP="0022192B">
                      <w:pPr>
                        <w:spacing w:before="40" w:after="40" w:line="240" w:lineRule="auto"/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 w:rsidRPr="007F7192"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>Québec</w:t>
                      </w:r>
                    </w:p>
                    <w:p w14:paraId="0B2292B0" w14:textId="77777777" w:rsidR="0022192B" w:rsidRDefault="0022192B" w:rsidP="0022192B">
                      <w:pPr>
                        <w:spacing w:before="40" w:line="240" w:lineRule="auto"/>
                        <w:rPr>
                          <w:rFonts w:ascii="Arial Nova Light" w:hAnsi="Arial Nova Light"/>
                          <w:color w:val="auto"/>
                          <w:sz w:val="24"/>
                          <w:szCs w:val="24"/>
                        </w:rPr>
                      </w:pPr>
                      <w:r w:rsidRPr="007F7192">
                        <w:rPr>
                          <w:rFonts w:ascii="Arial Nova Light" w:hAnsi="Arial Nova Light"/>
                          <w:color w:val="auto"/>
                          <w:sz w:val="24"/>
                          <w:szCs w:val="24"/>
                        </w:rPr>
                        <w:t>5</w:t>
                      </w:r>
                      <w:r w:rsidR="0013639D">
                        <w:rPr>
                          <w:rFonts w:ascii="Arial Nova Light" w:hAnsi="Arial Nova Light"/>
                          <w:color w:val="auto"/>
                          <w:sz w:val="24"/>
                          <w:szCs w:val="24"/>
                        </w:rPr>
                        <w:t>7</w:t>
                      </w:r>
                      <w:r w:rsidRPr="007F7192">
                        <w:rPr>
                          <w:rFonts w:ascii="Arial Nova Light" w:hAnsi="Arial Nova Light"/>
                          <w:color w:val="auto"/>
                          <w:sz w:val="24"/>
                          <w:szCs w:val="24"/>
                        </w:rPr>
                        <w:t xml:space="preserve">00, boulevard des Galeries, bureau </w:t>
                      </w:r>
                      <w:r w:rsidR="0013639D">
                        <w:rPr>
                          <w:rFonts w:ascii="Arial Nova Light" w:hAnsi="Arial Nova Light"/>
                          <w:color w:val="auto"/>
                          <w:sz w:val="24"/>
                          <w:szCs w:val="24"/>
                        </w:rPr>
                        <w:t>310</w:t>
                      </w:r>
                      <w:r>
                        <w:rPr>
                          <w:rFonts w:ascii="Arial Nova Light" w:hAnsi="Arial Nova Light"/>
                          <w:color w:val="auto"/>
                          <w:sz w:val="24"/>
                          <w:szCs w:val="24"/>
                        </w:rPr>
                        <w:br/>
                      </w:r>
                      <w:r w:rsidRPr="007F7192">
                        <w:rPr>
                          <w:rFonts w:ascii="Arial Nova Light" w:hAnsi="Arial Nova Light"/>
                          <w:color w:val="auto"/>
                          <w:sz w:val="24"/>
                          <w:szCs w:val="24"/>
                        </w:rPr>
                        <w:t xml:space="preserve">Québec (Québec)  G2K </w:t>
                      </w:r>
                      <w:r w:rsidR="0013639D">
                        <w:rPr>
                          <w:rFonts w:ascii="Arial Nova Light" w:hAnsi="Arial Nova Light"/>
                          <w:color w:val="auto"/>
                          <w:sz w:val="24"/>
                          <w:szCs w:val="24"/>
                        </w:rPr>
                        <w:t>0H5</w:t>
                      </w:r>
                    </w:p>
                    <w:p w14:paraId="48621EE9" w14:textId="77777777" w:rsidR="0022192B" w:rsidRPr="007F7192" w:rsidRDefault="0022192B" w:rsidP="0022192B">
                      <w:pPr>
                        <w:spacing w:before="40" w:after="40" w:line="240" w:lineRule="auto"/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>Montréal</w:t>
                      </w:r>
                    </w:p>
                    <w:p w14:paraId="7748BA97" w14:textId="77777777" w:rsidR="0022192B" w:rsidRDefault="0022192B" w:rsidP="0022192B">
                      <w:pPr>
                        <w:spacing w:before="40" w:line="240" w:lineRule="auto"/>
                        <w:rPr>
                          <w:rFonts w:ascii="Arial Nova Light" w:hAnsi="Arial Nova Light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Arial Nova Light" w:hAnsi="Arial Nova Light"/>
                          <w:color w:val="auto"/>
                          <w:sz w:val="24"/>
                          <w:szCs w:val="24"/>
                        </w:rPr>
                        <w:t>2000, avenue McGill Collège, bureau 600</w:t>
                      </w:r>
                      <w:r>
                        <w:rPr>
                          <w:rFonts w:ascii="Arial Nova Light" w:hAnsi="Arial Nova Light"/>
                          <w:color w:val="auto"/>
                          <w:sz w:val="24"/>
                          <w:szCs w:val="24"/>
                        </w:rPr>
                        <w:br/>
                        <w:t>Montréal (Québec)  H3A H3H</w:t>
                      </w:r>
                    </w:p>
                    <w:p w14:paraId="3C2B2CEA" w14:textId="77777777" w:rsidR="0022192B" w:rsidRPr="00442E10" w:rsidRDefault="0022192B" w:rsidP="0022192B">
                      <w:pPr>
                        <w:spacing w:before="40" w:after="40" w:line="240" w:lineRule="auto"/>
                        <w:rPr>
                          <w:b/>
                          <w:bCs/>
                          <w:color w:val="auto"/>
                        </w:rPr>
                      </w:pPr>
                      <w:r w:rsidRPr="00442E10">
                        <w:rPr>
                          <w:b/>
                          <w:bCs/>
                          <w:color w:val="auto"/>
                        </w:rPr>
                        <w:t xml:space="preserve">1 877 880-8771 </w:t>
                      </w:r>
                      <w:r w:rsidRPr="00A440D0">
                        <w:rPr>
                          <w:b/>
                          <w:bCs/>
                          <w:color w:val="FFAA00" w:themeColor="accent3"/>
                        </w:rPr>
                        <w:t>•</w:t>
                      </w:r>
                      <w:r w:rsidRPr="00442E10">
                        <w:rPr>
                          <w:b/>
                          <w:bCs/>
                          <w:color w:val="auto"/>
                        </w:rPr>
                        <w:t xml:space="preserve"> info</w:t>
                      </w:r>
                      <w:r>
                        <w:rPr>
                          <w:b/>
                          <w:bCs/>
                          <w:color w:val="auto"/>
                        </w:rPr>
                        <w:t>@</w:t>
                      </w:r>
                      <w:r w:rsidRPr="00442E10">
                        <w:rPr>
                          <w:b/>
                          <w:bCs/>
                          <w:color w:val="auto"/>
                        </w:rPr>
                        <w:t xml:space="preserve">idexia.com </w:t>
                      </w:r>
                      <w:r w:rsidRPr="00A440D0">
                        <w:rPr>
                          <w:b/>
                          <w:bCs/>
                          <w:color w:val="FFAA00" w:themeColor="accent3"/>
                        </w:rPr>
                        <w:t>•</w:t>
                      </w:r>
                      <w:r w:rsidRPr="00442E10">
                        <w:rPr>
                          <w:b/>
                          <w:bCs/>
                          <w:color w:val="auto"/>
                        </w:rPr>
                        <w:t xml:space="preserve"> </w:t>
                      </w:r>
                      <w:hyperlink r:id="rId17" w:history="1">
                        <w:r w:rsidRPr="003D1BD6">
                          <w:rPr>
                            <w:rStyle w:val="Lienhypertexte"/>
                            <w:rFonts w:cstheme="minorBidi"/>
                            <w:b/>
                            <w:bCs/>
                            <w:color w:val="2D2D2D" w:themeColor="text1"/>
                            <w:u w:val="none"/>
                          </w:rPr>
                          <w:t>idexia.com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1" layoutInCell="1" allowOverlap="1" wp14:anchorId="0D43189D" wp14:editId="6213E919">
            <wp:simplePos x="0" y="0"/>
            <wp:positionH relativeFrom="column">
              <wp:posOffset>-669925</wp:posOffset>
            </wp:positionH>
            <wp:positionV relativeFrom="paragraph">
              <wp:posOffset>-723900</wp:posOffset>
            </wp:positionV>
            <wp:extent cx="7761600" cy="10051200"/>
            <wp:effectExtent l="0" t="0" r="0" b="7620"/>
            <wp:wrapNone/>
            <wp:docPr id="1297871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1600" cy="100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C6BC2" w:rsidRPr="00642243" w:rsidSect="006B79CC">
      <w:headerReference w:type="default" r:id="rId19"/>
      <w:footerReference w:type="default" r:id="rId20"/>
      <w:pgSz w:w="12240" w:h="15840"/>
      <w:pgMar w:top="1080" w:right="1080" w:bottom="108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7796" w14:textId="77777777" w:rsidR="00F06F35" w:rsidRDefault="00F06F35" w:rsidP="00AE14AC">
      <w:pPr>
        <w:spacing w:after="0" w:line="240" w:lineRule="auto"/>
      </w:pPr>
      <w:r>
        <w:separator/>
      </w:r>
    </w:p>
  </w:endnote>
  <w:endnote w:type="continuationSeparator" w:id="0">
    <w:p w14:paraId="6359B01B" w14:textId="77777777" w:rsidR="00F06F35" w:rsidRDefault="00F06F35" w:rsidP="00AE14AC">
      <w:pPr>
        <w:spacing w:after="0" w:line="240" w:lineRule="auto"/>
      </w:pPr>
      <w:r>
        <w:continuationSeparator/>
      </w:r>
    </w:p>
  </w:endnote>
  <w:endnote w:type="continuationNotice" w:id="1">
    <w:p w14:paraId="7E6DA743" w14:textId="77777777" w:rsidR="00F06F35" w:rsidRDefault="00F06F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95BE2" w14:textId="77777777" w:rsidR="00AE14AC" w:rsidRPr="00AE14AC" w:rsidRDefault="00AE14AC" w:rsidP="00AE14AC">
    <w:pPr>
      <w:pStyle w:val="Pieddepage"/>
      <w:tabs>
        <w:tab w:val="clear" w:pos="10080"/>
        <w:tab w:val="left" w:pos="450"/>
        <w:tab w:val="right" w:pos="10065"/>
      </w:tabs>
      <w:rPr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6D88FEE" wp14:editId="3D1645FF">
          <wp:simplePos x="0" y="0"/>
          <wp:positionH relativeFrom="column">
            <wp:posOffset>-1270</wp:posOffset>
          </wp:positionH>
          <wp:positionV relativeFrom="paragraph">
            <wp:posOffset>33655</wp:posOffset>
          </wp:positionV>
          <wp:extent cx="236014" cy="230588"/>
          <wp:effectExtent l="0" t="0" r="0" b="0"/>
          <wp:wrapNone/>
          <wp:docPr id="642507660" name="Image 6425076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014" cy="23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szCs w:val="16"/>
        </w:rPr>
        <w:id w:val="-967199237"/>
        <w:docPartObj>
          <w:docPartGallery w:val="Page Numbers (Bottom of Page)"/>
          <w:docPartUnique/>
        </w:docPartObj>
      </w:sdtPr>
      <w:sdtContent>
        <w:sdt>
          <w:sdtPr>
            <w:rPr>
              <w:szCs w:val="16"/>
            </w:rPr>
            <w:id w:val="-934287579"/>
            <w:docPartObj>
              <w:docPartGallery w:val="Page Numbers (Bottom of Page)"/>
              <w:docPartUnique/>
            </w:docPartObj>
          </w:sdtPr>
          <w:sdtContent>
            <w:r w:rsidRPr="00AE14AC">
              <w:rPr>
                <w:szCs w:val="16"/>
              </w:rPr>
              <w:tab/>
              <w:t>5</w:t>
            </w:r>
            <w:r w:rsidR="008A5140">
              <w:rPr>
                <w:szCs w:val="16"/>
              </w:rPr>
              <w:t>7</w:t>
            </w:r>
            <w:r w:rsidRPr="00AE14AC">
              <w:rPr>
                <w:szCs w:val="16"/>
              </w:rPr>
              <w:t xml:space="preserve">00, boulevard des Galeries, bureau </w:t>
            </w:r>
            <w:r w:rsidR="00FC78DC">
              <w:rPr>
                <w:szCs w:val="16"/>
              </w:rPr>
              <w:t>310</w:t>
            </w:r>
            <w:r w:rsidRPr="00AE14AC">
              <w:rPr>
                <w:szCs w:val="16"/>
              </w:rPr>
              <w:t xml:space="preserve">, Québec QC G2K </w:t>
            </w:r>
            <w:r w:rsidR="00FC78DC">
              <w:rPr>
                <w:szCs w:val="16"/>
              </w:rPr>
              <w:t>0H5</w:t>
            </w:r>
            <w:r w:rsidRPr="00AE14AC">
              <w:rPr>
                <w:szCs w:val="16"/>
              </w:rPr>
              <w:t xml:space="preserve"> </w:t>
            </w:r>
            <w:r w:rsidRPr="00AE14AC">
              <w:rPr>
                <w:szCs w:val="16"/>
              </w:rPr>
              <w:tab/>
            </w:r>
            <w:r w:rsidRPr="00AE14AC">
              <w:rPr>
                <w:b/>
                <w:bCs/>
                <w:color w:val="006EFF"/>
                <w:szCs w:val="18"/>
              </w:rPr>
              <w:t xml:space="preserve">Page </w:t>
            </w:r>
            <w:r w:rsidRPr="00923585">
              <w:rPr>
                <w:b/>
                <w:color w:val="006EFF"/>
                <w:szCs w:val="18"/>
              </w:rPr>
              <w:fldChar w:fldCharType="begin"/>
            </w:r>
            <w:r w:rsidRPr="00AE14AC">
              <w:rPr>
                <w:b/>
                <w:color w:val="006EFF"/>
                <w:szCs w:val="18"/>
              </w:rPr>
              <w:instrText>PAGE   \* MERGEFORMAT</w:instrText>
            </w:r>
            <w:r w:rsidRPr="00923585">
              <w:rPr>
                <w:b/>
                <w:color w:val="006EFF"/>
                <w:szCs w:val="18"/>
              </w:rPr>
              <w:fldChar w:fldCharType="separate"/>
            </w:r>
            <w:r w:rsidRPr="00AE14AC">
              <w:rPr>
                <w:b/>
                <w:color w:val="006EFF"/>
                <w:szCs w:val="18"/>
              </w:rPr>
              <w:t>i</w:t>
            </w:r>
            <w:r w:rsidRPr="00923585">
              <w:rPr>
                <w:b/>
                <w:color w:val="006EFF"/>
                <w:szCs w:val="18"/>
              </w:rPr>
              <w:fldChar w:fldCharType="end"/>
            </w:r>
            <w:r w:rsidRPr="00AE14AC">
              <w:rPr>
                <w:szCs w:val="18"/>
              </w:rPr>
              <w:br/>
            </w:r>
            <w:r w:rsidRPr="00AE14AC">
              <w:rPr>
                <w:szCs w:val="16"/>
              </w:rPr>
              <w:tab/>
              <w:t xml:space="preserve">T : 877 880-8771 | F : 418 266-0447 | </w:t>
            </w:r>
            <w:hyperlink r:id="rId2" w:history="1">
              <w:r w:rsidRPr="00377388">
                <w:rPr>
                  <w:rStyle w:val="Lienhypertexte"/>
                  <w:color w:val="006EFF" w:themeColor="accent2"/>
                  <w:szCs w:val="16"/>
                </w:rPr>
                <w:t>www.idexia.com</w:t>
              </w:r>
            </w:hyperlink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856BA" w14:textId="77777777" w:rsidR="0022192B" w:rsidRPr="0022192B" w:rsidRDefault="0022192B" w:rsidP="002219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00EB2" w14:textId="77777777" w:rsidR="00F06F35" w:rsidRDefault="00F06F35" w:rsidP="00AE14AC">
      <w:pPr>
        <w:spacing w:after="0" w:line="240" w:lineRule="auto"/>
      </w:pPr>
      <w:r>
        <w:separator/>
      </w:r>
    </w:p>
  </w:footnote>
  <w:footnote w:type="continuationSeparator" w:id="0">
    <w:p w14:paraId="66410432" w14:textId="77777777" w:rsidR="00F06F35" w:rsidRDefault="00F06F35" w:rsidP="00AE14AC">
      <w:pPr>
        <w:spacing w:after="0" w:line="240" w:lineRule="auto"/>
      </w:pPr>
      <w:r>
        <w:continuationSeparator/>
      </w:r>
    </w:p>
  </w:footnote>
  <w:footnote w:type="continuationNotice" w:id="1">
    <w:p w14:paraId="3E9A7057" w14:textId="77777777" w:rsidR="00F06F35" w:rsidRDefault="00F06F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6EFF" w:themeColor="accent2"/>
      </w:rPr>
      <w:alias w:val="Titre "/>
      <w:tag w:val=""/>
      <w:id w:val="-1161536347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4C187F2" w14:textId="77777777" w:rsidR="00181AD4" w:rsidRDefault="00BB50EE" w:rsidP="00753FEC">
        <w:pPr>
          <w:pStyle w:val="En-tte"/>
          <w:tabs>
            <w:tab w:val="clear" w:pos="4320"/>
            <w:tab w:val="clear" w:pos="8640"/>
            <w:tab w:val="center" w:pos="5103"/>
            <w:tab w:val="right" w:pos="10065"/>
          </w:tabs>
          <w:spacing w:after="0"/>
          <w:rPr>
            <w:color w:val="006EFF" w:themeColor="accent2"/>
          </w:rPr>
        </w:pPr>
        <w:r>
          <w:rPr>
            <w:color w:val="006EFF" w:themeColor="accent2"/>
          </w:rPr>
          <w:t>Modifier les propriétés Titre</w:t>
        </w:r>
      </w:p>
    </w:sdtContent>
  </w:sdt>
  <w:p w14:paraId="3F895449" w14:textId="1C181922" w:rsidR="00181AD4" w:rsidRPr="00F5461F" w:rsidRDefault="00F5461F" w:rsidP="004E0C73">
    <w:pPr>
      <w:pStyle w:val="En-tte"/>
      <w:tabs>
        <w:tab w:val="clear" w:pos="4320"/>
        <w:tab w:val="clear" w:pos="8640"/>
        <w:tab w:val="center" w:pos="5103"/>
        <w:tab w:val="right" w:pos="10065"/>
      </w:tabs>
      <w:rPr>
        <w:rStyle w:val="Titredulivre"/>
      </w:rPr>
    </w:pPr>
    <w:r w:rsidRPr="00F5461F">
      <w:rPr>
        <w:rStyle w:val="Titredulivre"/>
      </w:rPr>
      <w:fldChar w:fldCharType="begin"/>
    </w:r>
    <w:r w:rsidRPr="00F5461F">
      <w:rPr>
        <w:rStyle w:val="Titredulivre"/>
      </w:rPr>
      <w:instrText xml:space="preserve"> DOCPROPERTY  Client  \* MERGEFORMAT </w:instrText>
    </w:r>
    <w:r w:rsidRPr="00F5461F">
      <w:rPr>
        <w:rStyle w:val="Titredulivre"/>
      </w:rPr>
      <w:fldChar w:fldCharType="separate"/>
    </w:r>
    <w:r w:rsidR="008C046D">
      <w:rPr>
        <w:rStyle w:val="Titredulivre"/>
      </w:rPr>
      <w:t>Modifier les propriétés Client</w:t>
    </w:r>
    <w:r w:rsidRPr="00F5461F">
      <w:rPr>
        <w:rStyle w:val="Titredulivre"/>
      </w:rPr>
      <w:fldChar w:fldCharType="end"/>
    </w:r>
    <w:r w:rsidR="00D23043" w:rsidRPr="00F5461F">
      <w:rPr>
        <w:rStyle w:val="Titredulivre"/>
      </w:rPr>
      <w:fldChar w:fldCharType="begin"/>
    </w:r>
    <w:r w:rsidR="00D23043" w:rsidRPr="00F5461F">
      <w:rPr>
        <w:rStyle w:val="Titredulivre"/>
      </w:rPr>
      <w:instrText xml:space="preserve"> STYLEREF  "Couverture - nom du client"  \* MERGEFORMAT </w:instrText>
    </w:r>
    <w:r w:rsidR="00D23043" w:rsidRPr="00F5461F">
      <w:rPr>
        <w:rStyle w:val="Titredulivre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D04BA" w14:textId="77777777" w:rsidR="0022192B" w:rsidRPr="0022192B" w:rsidRDefault="0022192B" w:rsidP="002219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B643B0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1.65pt;height:194.35pt" o:bullet="t">
        <v:imagedata r:id="rId1" o:title="idexia_symbole_RGB"/>
      </v:shape>
    </w:pict>
  </w:numPicBullet>
  <w:numPicBullet w:numPicBulletId="1">
    <w:pict>
      <v:shape id="_x0000_i1026" type="#_x0000_t75" style="width:7.45pt;height:6.1pt" o:bullet="t">
        <v:imagedata r:id="rId2" o:title="puce"/>
      </v:shape>
    </w:pict>
  </w:numPicBullet>
  <w:abstractNum w:abstractNumId="0" w15:restartNumberingAfterBreak="0">
    <w:nsid w:val="04893D5A"/>
    <w:multiLevelType w:val="hybridMultilevel"/>
    <w:tmpl w:val="C4940BC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825DA"/>
    <w:multiLevelType w:val="hybridMultilevel"/>
    <w:tmpl w:val="1376EADE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342F1"/>
    <w:multiLevelType w:val="hybridMultilevel"/>
    <w:tmpl w:val="36B657A2"/>
    <w:lvl w:ilvl="0" w:tplc="70641812">
      <w:start w:val="1"/>
      <w:numFmt w:val="decimal"/>
      <w:pStyle w:val="tapessuivre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836E8"/>
    <w:multiLevelType w:val="hybridMultilevel"/>
    <w:tmpl w:val="432EA484"/>
    <w:lvl w:ilvl="0" w:tplc="FF9CD18E">
      <w:start w:val="3"/>
      <w:numFmt w:val="bullet"/>
      <w:lvlText w:val="-"/>
      <w:lvlJc w:val="left"/>
      <w:pPr>
        <w:ind w:left="720" w:hanging="360"/>
      </w:pPr>
      <w:rPr>
        <w:rFonts w:ascii="Arial Nova" w:eastAsiaTheme="minorHAnsi" w:hAnsi="Arial Nov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57492"/>
    <w:multiLevelType w:val="hybridMultilevel"/>
    <w:tmpl w:val="ADF63456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1FAC"/>
    <w:multiLevelType w:val="hybridMultilevel"/>
    <w:tmpl w:val="A044CF1C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55AAA"/>
    <w:multiLevelType w:val="hybridMultilevel"/>
    <w:tmpl w:val="EB32A436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B7AEF"/>
    <w:multiLevelType w:val="hybridMultilevel"/>
    <w:tmpl w:val="03D44B94"/>
    <w:lvl w:ilvl="0" w:tplc="CA1403C4">
      <w:start w:val="1"/>
      <w:numFmt w:val="bullet"/>
      <w:pStyle w:val="Tableaupuce3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8656EB"/>
    <w:multiLevelType w:val="multilevel"/>
    <w:tmpl w:val="B9DEFC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1043E62"/>
    <w:multiLevelType w:val="hybridMultilevel"/>
    <w:tmpl w:val="F0823F44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337EA"/>
    <w:multiLevelType w:val="hybridMultilevel"/>
    <w:tmpl w:val="A210DCE4"/>
    <w:lvl w:ilvl="0" w:tplc="0C0C000F">
      <w:start w:val="1"/>
      <w:numFmt w:val="decimal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AF2A4F"/>
    <w:multiLevelType w:val="hybridMultilevel"/>
    <w:tmpl w:val="A1D2717C"/>
    <w:lvl w:ilvl="0" w:tplc="23224C1C">
      <w:start w:val="1"/>
      <w:numFmt w:val="bullet"/>
      <w:pStyle w:val="Puce2"/>
      <w:lvlText w:val="-"/>
      <w:lvlJc w:val="left"/>
      <w:pPr>
        <w:ind w:left="720" w:hanging="360"/>
      </w:pPr>
      <w:rPr>
        <w:rFonts w:ascii="Symbol" w:hAnsi="Symbol" w:hint="default"/>
        <w:color w:val="2D2D2D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550B88"/>
    <w:multiLevelType w:val="hybridMultilevel"/>
    <w:tmpl w:val="05F83AC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6354C7"/>
    <w:multiLevelType w:val="hybridMultilevel"/>
    <w:tmpl w:val="B7165B68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1DA97B0">
      <w:numFmt w:val="bullet"/>
      <w:lvlText w:val="•"/>
      <w:lvlJc w:val="left"/>
      <w:pPr>
        <w:ind w:left="1440" w:hanging="360"/>
      </w:pPr>
      <w:rPr>
        <w:rFonts w:ascii="Arial Nova" w:eastAsiaTheme="minorHAnsi" w:hAnsi="Arial Nova" w:cstheme="minorBidi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CD5C39"/>
    <w:multiLevelType w:val="hybridMultilevel"/>
    <w:tmpl w:val="813C69FA"/>
    <w:lvl w:ilvl="0" w:tplc="FF9CD18E">
      <w:start w:val="3"/>
      <w:numFmt w:val="bullet"/>
      <w:lvlText w:val="-"/>
      <w:lvlJc w:val="left"/>
      <w:pPr>
        <w:ind w:left="720" w:hanging="360"/>
      </w:pPr>
      <w:rPr>
        <w:rFonts w:ascii="Arial Nova" w:eastAsiaTheme="minorHAnsi" w:hAnsi="Arial Nov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A127A"/>
    <w:multiLevelType w:val="hybridMultilevel"/>
    <w:tmpl w:val="FE8E1C1C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B063A"/>
    <w:multiLevelType w:val="hybridMultilevel"/>
    <w:tmpl w:val="279CFF9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9753DD"/>
    <w:multiLevelType w:val="hybridMultilevel"/>
    <w:tmpl w:val="17D0D4BC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D78DE"/>
    <w:multiLevelType w:val="hybridMultilevel"/>
    <w:tmpl w:val="4644F7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14496"/>
    <w:multiLevelType w:val="multilevel"/>
    <w:tmpl w:val="4E881194"/>
    <w:lvl w:ilvl="0">
      <w:start w:val="1"/>
      <w:numFmt w:val="bullet"/>
      <w:pStyle w:val="Tableaupuce1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773858"/>
    <w:multiLevelType w:val="hybridMultilevel"/>
    <w:tmpl w:val="0D083A7C"/>
    <w:lvl w:ilvl="0" w:tplc="BF06D7D2">
      <w:start w:val="1"/>
      <w:numFmt w:val="bullet"/>
      <w:pStyle w:val="Puce1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C0566F"/>
    <w:multiLevelType w:val="hybridMultilevel"/>
    <w:tmpl w:val="A48C0D0A"/>
    <w:lvl w:ilvl="0" w:tplc="CA78F00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EC65075"/>
    <w:multiLevelType w:val="hybridMultilevel"/>
    <w:tmpl w:val="BED22F04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27F91"/>
    <w:multiLevelType w:val="hybridMultilevel"/>
    <w:tmpl w:val="479A6106"/>
    <w:lvl w:ilvl="0" w:tplc="1DD004EE">
      <w:start w:val="1"/>
      <w:numFmt w:val="bullet"/>
      <w:pStyle w:val="Puce3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4A7ACA"/>
    <w:multiLevelType w:val="hybridMultilevel"/>
    <w:tmpl w:val="E9F8958E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40815"/>
    <w:multiLevelType w:val="hybridMultilevel"/>
    <w:tmpl w:val="FF503A7C"/>
    <w:lvl w:ilvl="0" w:tplc="39A4B33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CD6A81"/>
    <w:multiLevelType w:val="hybridMultilevel"/>
    <w:tmpl w:val="771CD51A"/>
    <w:lvl w:ilvl="0" w:tplc="505439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9FA1870"/>
    <w:multiLevelType w:val="hybridMultilevel"/>
    <w:tmpl w:val="2D1E4566"/>
    <w:lvl w:ilvl="0" w:tplc="CF78AA2E">
      <w:start w:val="1"/>
      <w:numFmt w:val="bullet"/>
      <w:pStyle w:val="Tableaupuce2"/>
      <w:lvlText w:val="-"/>
      <w:lvlJc w:val="left"/>
      <w:pPr>
        <w:ind w:left="576" w:hanging="360"/>
      </w:pPr>
      <w:rPr>
        <w:rFonts w:ascii="Symbol" w:hAnsi="Symbol" w:hint="default"/>
        <w:color w:val="2D2D2D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AF25A2"/>
    <w:multiLevelType w:val="hybridMultilevel"/>
    <w:tmpl w:val="F19C9D1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D63939"/>
    <w:multiLevelType w:val="hybridMultilevel"/>
    <w:tmpl w:val="2070BA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7D2771"/>
    <w:multiLevelType w:val="multilevel"/>
    <w:tmpl w:val="9354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9F4A29"/>
    <w:multiLevelType w:val="hybridMultilevel"/>
    <w:tmpl w:val="B1D2455C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91230B"/>
    <w:multiLevelType w:val="hybridMultilevel"/>
    <w:tmpl w:val="DAD606D4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556DAA"/>
    <w:multiLevelType w:val="hybridMultilevel"/>
    <w:tmpl w:val="2E0867C4"/>
    <w:lvl w:ilvl="0" w:tplc="359630B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5A6014"/>
    <w:multiLevelType w:val="hybridMultilevel"/>
    <w:tmpl w:val="C12AED6E"/>
    <w:lvl w:ilvl="0" w:tplc="FF9CD18E">
      <w:start w:val="3"/>
      <w:numFmt w:val="bullet"/>
      <w:lvlText w:val="-"/>
      <w:lvlJc w:val="left"/>
      <w:pPr>
        <w:ind w:left="720" w:hanging="360"/>
      </w:pPr>
      <w:rPr>
        <w:rFonts w:ascii="Arial Nova" w:eastAsiaTheme="minorHAnsi" w:hAnsi="Arial Nov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6F219E"/>
    <w:multiLevelType w:val="multilevel"/>
    <w:tmpl w:val="586EE5E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7A155378"/>
    <w:multiLevelType w:val="hybridMultilevel"/>
    <w:tmpl w:val="BDFCF944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27348B"/>
    <w:multiLevelType w:val="multilevel"/>
    <w:tmpl w:val="0FE8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3E7DE7"/>
    <w:multiLevelType w:val="hybridMultilevel"/>
    <w:tmpl w:val="E73C8550"/>
    <w:lvl w:ilvl="0" w:tplc="D5500E54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7F30351A"/>
    <w:multiLevelType w:val="hybridMultilevel"/>
    <w:tmpl w:val="B57CF6BC"/>
    <w:lvl w:ilvl="0" w:tplc="98021C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599060">
    <w:abstractNumId w:val="8"/>
  </w:num>
  <w:num w:numId="2" w16cid:durableId="1166631205">
    <w:abstractNumId w:val="25"/>
  </w:num>
  <w:num w:numId="3" w16cid:durableId="451480851">
    <w:abstractNumId w:val="20"/>
  </w:num>
  <w:num w:numId="4" w16cid:durableId="924462470">
    <w:abstractNumId w:val="11"/>
  </w:num>
  <w:num w:numId="5" w16cid:durableId="1044519385">
    <w:abstractNumId w:val="23"/>
  </w:num>
  <w:num w:numId="6" w16cid:durableId="901255001">
    <w:abstractNumId w:val="19"/>
  </w:num>
  <w:num w:numId="7" w16cid:durableId="1332760139">
    <w:abstractNumId w:val="27"/>
  </w:num>
  <w:num w:numId="8" w16cid:durableId="1653288889">
    <w:abstractNumId w:val="7"/>
  </w:num>
  <w:num w:numId="9" w16cid:durableId="1758749608">
    <w:abstractNumId w:val="35"/>
  </w:num>
  <w:num w:numId="10" w16cid:durableId="962462318">
    <w:abstractNumId w:val="37"/>
  </w:num>
  <w:num w:numId="11" w16cid:durableId="1088501104">
    <w:abstractNumId w:val="30"/>
  </w:num>
  <w:num w:numId="12" w16cid:durableId="772941040">
    <w:abstractNumId w:val="22"/>
  </w:num>
  <w:num w:numId="13" w16cid:durableId="1911691412">
    <w:abstractNumId w:val="5"/>
  </w:num>
  <w:num w:numId="14" w16cid:durableId="166989507">
    <w:abstractNumId w:val="1"/>
  </w:num>
  <w:num w:numId="15" w16cid:durableId="2055151874">
    <w:abstractNumId w:val="36"/>
  </w:num>
  <w:num w:numId="16" w16cid:durableId="806241021">
    <w:abstractNumId w:val="13"/>
  </w:num>
  <w:num w:numId="17" w16cid:durableId="1797675018">
    <w:abstractNumId w:val="17"/>
  </w:num>
  <w:num w:numId="18" w16cid:durableId="1984264671">
    <w:abstractNumId w:val="15"/>
  </w:num>
  <w:num w:numId="19" w16cid:durableId="848985182">
    <w:abstractNumId w:val="34"/>
  </w:num>
  <w:num w:numId="20" w16cid:durableId="2013215375">
    <w:abstractNumId w:val="14"/>
  </w:num>
  <w:num w:numId="21" w16cid:durableId="537935499">
    <w:abstractNumId w:val="3"/>
  </w:num>
  <w:num w:numId="22" w16cid:durableId="662010880">
    <w:abstractNumId w:val="32"/>
  </w:num>
  <w:num w:numId="23" w16cid:durableId="1913462505">
    <w:abstractNumId w:val="4"/>
  </w:num>
  <w:num w:numId="24" w16cid:durableId="1511407086">
    <w:abstractNumId w:val="6"/>
  </w:num>
  <w:num w:numId="25" w16cid:durableId="388304015">
    <w:abstractNumId w:val="39"/>
  </w:num>
  <w:num w:numId="26" w16cid:durableId="516890574">
    <w:abstractNumId w:val="31"/>
  </w:num>
  <w:num w:numId="27" w16cid:durableId="1005549106">
    <w:abstractNumId w:val="9"/>
  </w:num>
  <w:num w:numId="28" w16cid:durableId="107550696">
    <w:abstractNumId w:val="24"/>
  </w:num>
  <w:num w:numId="29" w16cid:durableId="2035224872">
    <w:abstractNumId w:val="21"/>
  </w:num>
  <w:num w:numId="30" w16cid:durableId="347680566">
    <w:abstractNumId w:val="2"/>
  </w:num>
  <w:num w:numId="31" w16cid:durableId="1878081632">
    <w:abstractNumId w:val="29"/>
  </w:num>
  <w:num w:numId="32" w16cid:durableId="477765705">
    <w:abstractNumId w:val="28"/>
  </w:num>
  <w:num w:numId="33" w16cid:durableId="1681350519">
    <w:abstractNumId w:val="10"/>
  </w:num>
  <w:num w:numId="34" w16cid:durableId="163714974">
    <w:abstractNumId w:val="18"/>
  </w:num>
  <w:num w:numId="35" w16cid:durableId="1226911087">
    <w:abstractNumId w:val="16"/>
  </w:num>
  <w:num w:numId="36" w16cid:durableId="1785079671">
    <w:abstractNumId w:val="12"/>
  </w:num>
  <w:num w:numId="37" w16cid:durableId="2050641088">
    <w:abstractNumId w:val="26"/>
  </w:num>
  <w:num w:numId="38" w16cid:durableId="1431974661">
    <w:abstractNumId w:val="33"/>
  </w:num>
  <w:num w:numId="39" w16cid:durableId="108397200">
    <w:abstractNumId w:val="38"/>
  </w:num>
  <w:num w:numId="40" w16cid:durableId="1820463061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6D"/>
    <w:rsid w:val="00000D74"/>
    <w:rsid w:val="00002A3D"/>
    <w:rsid w:val="000076D2"/>
    <w:rsid w:val="000104D6"/>
    <w:rsid w:val="00010744"/>
    <w:rsid w:val="00013863"/>
    <w:rsid w:val="00014A10"/>
    <w:rsid w:val="00015C42"/>
    <w:rsid w:val="000174CC"/>
    <w:rsid w:val="00017853"/>
    <w:rsid w:val="000219A9"/>
    <w:rsid w:val="00024F11"/>
    <w:rsid w:val="000279D6"/>
    <w:rsid w:val="00032831"/>
    <w:rsid w:val="000361E5"/>
    <w:rsid w:val="00036387"/>
    <w:rsid w:val="00050D03"/>
    <w:rsid w:val="00051A71"/>
    <w:rsid w:val="00051E63"/>
    <w:rsid w:val="00054B66"/>
    <w:rsid w:val="00057522"/>
    <w:rsid w:val="00070374"/>
    <w:rsid w:val="00072A21"/>
    <w:rsid w:val="00074D0C"/>
    <w:rsid w:val="000750D9"/>
    <w:rsid w:val="000928BA"/>
    <w:rsid w:val="00092A9B"/>
    <w:rsid w:val="00092B2D"/>
    <w:rsid w:val="000A0D16"/>
    <w:rsid w:val="000A2CC2"/>
    <w:rsid w:val="000A3EC4"/>
    <w:rsid w:val="000A4937"/>
    <w:rsid w:val="000A5BA4"/>
    <w:rsid w:val="000B6830"/>
    <w:rsid w:val="000C04E2"/>
    <w:rsid w:val="000C3E91"/>
    <w:rsid w:val="000C73F7"/>
    <w:rsid w:val="000C742B"/>
    <w:rsid w:val="000D14AE"/>
    <w:rsid w:val="000D43EC"/>
    <w:rsid w:val="000E0454"/>
    <w:rsid w:val="000E1032"/>
    <w:rsid w:val="000E4C3C"/>
    <w:rsid w:val="000E5C21"/>
    <w:rsid w:val="000F1707"/>
    <w:rsid w:val="000F2F36"/>
    <w:rsid w:val="000F7ED0"/>
    <w:rsid w:val="001023BE"/>
    <w:rsid w:val="001134B8"/>
    <w:rsid w:val="0011411B"/>
    <w:rsid w:val="00114F3A"/>
    <w:rsid w:val="001166F5"/>
    <w:rsid w:val="00117A44"/>
    <w:rsid w:val="00124888"/>
    <w:rsid w:val="0012687E"/>
    <w:rsid w:val="001311C5"/>
    <w:rsid w:val="0013639D"/>
    <w:rsid w:val="0013796E"/>
    <w:rsid w:val="001442EB"/>
    <w:rsid w:val="0014664E"/>
    <w:rsid w:val="00160914"/>
    <w:rsid w:val="00160E50"/>
    <w:rsid w:val="00161C93"/>
    <w:rsid w:val="00164308"/>
    <w:rsid w:val="001649DE"/>
    <w:rsid w:val="0017098C"/>
    <w:rsid w:val="00171B04"/>
    <w:rsid w:val="00172ABE"/>
    <w:rsid w:val="00174178"/>
    <w:rsid w:val="001744DA"/>
    <w:rsid w:val="001804B5"/>
    <w:rsid w:val="0018148B"/>
    <w:rsid w:val="00181AD4"/>
    <w:rsid w:val="00182169"/>
    <w:rsid w:val="001827C2"/>
    <w:rsid w:val="001A09DA"/>
    <w:rsid w:val="001A2822"/>
    <w:rsid w:val="001A6070"/>
    <w:rsid w:val="001A6D83"/>
    <w:rsid w:val="001B11A2"/>
    <w:rsid w:val="001B54F7"/>
    <w:rsid w:val="001B6ADD"/>
    <w:rsid w:val="001B785D"/>
    <w:rsid w:val="001C052F"/>
    <w:rsid w:val="001C1D8C"/>
    <w:rsid w:val="001C25F9"/>
    <w:rsid w:val="001C2DB0"/>
    <w:rsid w:val="001C3432"/>
    <w:rsid w:val="001C4BDD"/>
    <w:rsid w:val="001C7713"/>
    <w:rsid w:val="001D2030"/>
    <w:rsid w:val="001D3946"/>
    <w:rsid w:val="001D443E"/>
    <w:rsid w:val="001D7EEA"/>
    <w:rsid w:val="001E0597"/>
    <w:rsid w:val="001E123E"/>
    <w:rsid w:val="001E1506"/>
    <w:rsid w:val="001E24E5"/>
    <w:rsid w:val="001E39C9"/>
    <w:rsid w:val="001E6B2D"/>
    <w:rsid w:val="001F0937"/>
    <w:rsid w:val="001F0E9C"/>
    <w:rsid w:val="001F5CC1"/>
    <w:rsid w:val="00201335"/>
    <w:rsid w:val="00201665"/>
    <w:rsid w:val="002039EF"/>
    <w:rsid w:val="0020518E"/>
    <w:rsid w:val="0020544C"/>
    <w:rsid w:val="00210BC2"/>
    <w:rsid w:val="00214D3E"/>
    <w:rsid w:val="00214E68"/>
    <w:rsid w:val="00217A16"/>
    <w:rsid w:val="0022192B"/>
    <w:rsid w:val="00223F7B"/>
    <w:rsid w:val="002266E0"/>
    <w:rsid w:val="00226CDA"/>
    <w:rsid w:val="00231AEE"/>
    <w:rsid w:val="002320C5"/>
    <w:rsid w:val="00233951"/>
    <w:rsid w:val="00240301"/>
    <w:rsid w:val="00241E8D"/>
    <w:rsid w:val="00243387"/>
    <w:rsid w:val="00245FAA"/>
    <w:rsid w:val="00271455"/>
    <w:rsid w:val="00273B81"/>
    <w:rsid w:val="00273F90"/>
    <w:rsid w:val="00274072"/>
    <w:rsid w:val="00274DB3"/>
    <w:rsid w:val="00276C65"/>
    <w:rsid w:val="002778B2"/>
    <w:rsid w:val="00280046"/>
    <w:rsid w:val="00282E73"/>
    <w:rsid w:val="00283AA1"/>
    <w:rsid w:val="00286726"/>
    <w:rsid w:val="0028791D"/>
    <w:rsid w:val="00290C27"/>
    <w:rsid w:val="00290C36"/>
    <w:rsid w:val="00291444"/>
    <w:rsid w:val="00294C53"/>
    <w:rsid w:val="00297E10"/>
    <w:rsid w:val="002A0DFD"/>
    <w:rsid w:val="002A0E16"/>
    <w:rsid w:val="002A14E2"/>
    <w:rsid w:val="002A188E"/>
    <w:rsid w:val="002A2C62"/>
    <w:rsid w:val="002A3C4B"/>
    <w:rsid w:val="002B1394"/>
    <w:rsid w:val="002B1B13"/>
    <w:rsid w:val="002B336B"/>
    <w:rsid w:val="002B6D53"/>
    <w:rsid w:val="002C1EEA"/>
    <w:rsid w:val="002C6336"/>
    <w:rsid w:val="002C6E7E"/>
    <w:rsid w:val="002D3554"/>
    <w:rsid w:val="002D4051"/>
    <w:rsid w:val="002E1FC2"/>
    <w:rsid w:val="002E536D"/>
    <w:rsid w:val="002E6977"/>
    <w:rsid w:val="002E7955"/>
    <w:rsid w:val="002F078D"/>
    <w:rsid w:val="002F22E0"/>
    <w:rsid w:val="002F2B27"/>
    <w:rsid w:val="002F35BA"/>
    <w:rsid w:val="002F65CF"/>
    <w:rsid w:val="002F79AC"/>
    <w:rsid w:val="00305E5B"/>
    <w:rsid w:val="00310315"/>
    <w:rsid w:val="00312BEC"/>
    <w:rsid w:val="00315E0F"/>
    <w:rsid w:val="00315FE3"/>
    <w:rsid w:val="003167D7"/>
    <w:rsid w:val="00316859"/>
    <w:rsid w:val="00320FDA"/>
    <w:rsid w:val="00321B82"/>
    <w:rsid w:val="00323846"/>
    <w:rsid w:val="00325AF5"/>
    <w:rsid w:val="00326F66"/>
    <w:rsid w:val="00327BE4"/>
    <w:rsid w:val="003335D1"/>
    <w:rsid w:val="00333FB3"/>
    <w:rsid w:val="0033715A"/>
    <w:rsid w:val="0033773E"/>
    <w:rsid w:val="00340F0C"/>
    <w:rsid w:val="003418E5"/>
    <w:rsid w:val="00341A0B"/>
    <w:rsid w:val="00344F6C"/>
    <w:rsid w:val="003462A2"/>
    <w:rsid w:val="00347A0C"/>
    <w:rsid w:val="00350453"/>
    <w:rsid w:val="0035097E"/>
    <w:rsid w:val="003610BE"/>
    <w:rsid w:val="00363E9C"/>
    <w:rsid w:val="00365E3E"/>
    <w:rsid w:val="00367010"/>
    <w:rsid w:val="003677F2"/>
    <w:rsid w:val="00377388"/>
    <w:rsid w:val="00380056"/>
    <w:rsid w:val="00383ACA"/>
    <w:rsid w:val="00384BD1"/>
    <w:rsid w:val="003904B1"/>
    <w:rsid w:val="00392EF2"/>
    <w:rsid w:val="00394109"/>
    <w:rsid w:val="003952EA"/>
    <w:rsid w:val="00395A82"/>
    <w:rsid w:val="00396769"/>
    <w:rsid w:val="003A4937"/>
    <w:rsid w:val="003A4E45"/>
    <w:rsid w:val="003A6D55"/>
    <w:rsid w:val="003B0EC9"/>
    <w:rsid w:val="003B2E6F"/>
    <w:rsid w:val="003B4120"/>
    <w:rsid w:val="003B488A"/>
    <w:rsid w:val="003B6C5C"/>
    <w:rsid w:val="003B7BA8"/>
    <w:rsid w:val="003C4583"/>
    <w:rsid w:val="003C499B"/>
    <w:rsid w:val="003C792C"/>
    <w:rsid w:val="003E0931"/>
    <w:rsid w:val="003E09C6"/>
    <w:rsid w:val="003E1071"/>
    <w:rsid w:val="003E242C"/>
    <w:rsid w:val="003E2E6E"/>
    <w:rsid w:val="003F124B"/>
    <w:rsid w:val="003F4C19"/>
    <w:rsid w:val="003F75E2"/>
    <w:rsid w:val="004020CF"/>
    <w:rsid w:val="00402570"/>
    <w:rsid w:val="00407622"/>
    <w:rsid w:val="00407FB5"/>
    <w:rsid w:val="00424630"/>
    <w:rsid w:val="00425120"/>
    <w:rsid w:val="00426B1C"/>
    <w:rsid w:val="004271E2"/>
    <w:rsid w:val="00427EFC"/>
    <w:rsid w:val="00431E28"/>
    <w:rsid w:val="00434A36"/>
    <w:rsid w:val="00435D2C"/>
    <w:rsid w:val="0043679D"/>
    <w:rsid w:val="00437D45"/>
    <w:rsid w:val="0044578D"/>
    <w:rsid w:val="00445C3D"/>
    <w:rsid w:val="00450D0D"/>
    <w:rsid w:val="0045104D"/>
    <w:rsid w:val="00451D2E"/>
    <w:rsid w:val="00451E2D"/>
    <w:rsid w:val="004520A1"/>
    <w:rsid w:val="00453D3D"/>
    <w:rsid w:val="00457A33"/>
    <w:rsid w:val="004631BB"/>
    <w:rsid w:val="00465B4C"/>
    <w:rsid w:val="0046737A"/>
    <w:rsid w:val="00475F25"/>
    <w:rsid w:val="004770F0"/>
    <w:rsid w:val="00480C28"/>
    <w:rsid w:val="00481C16"/>
    <w:rsid w:val="0048238A"/>
    <w:rsid w:val="00486AAB"/>
    <w:rsid w:val="00487E1E"/>
    <w:rsid w:val="00492CF9"/>
    <w:rsid w:val="00496CD7"/>
    <w:rsid w:val="004A2548"/>
    <w:rsid w:val="004A51BC"/>
    <w:rsid w:val="004A59E8"/>
    <w:rsid w:val="004C3745"/>
    <w:rsid w:val="004C4760"/>
    <w:rsid w:val="004C7068"/>
    <w:rsid w:val="004D58EC"/>
    <w:rsid w:val="004E0C73"/>
    <w:rsid w:val="004E5AEE"/>
    <w:rsid w:val="004E5D7E"/>
    <w:rsid w:val="004E6AD3"/>
    <w:rsid w:val="004F2B23"/>
    <w:rsid w:val="004F6409"/>
    <w:rsid w:val="004F64A6"/>
    <w:rsid w:val="005002D0"/>
    <w:rsid w:val="00500345"/>
    <w:rsid w:val="0050083F"/>
    <w:rsid w:val="005036F7"/>
    <w:rsid w:val="0050461C"/>
    <w:rsid w:val="00515C08"/>
    <w:rsid w:val="005201C9"/>
    <w:rsid w:val="00523320"/>
    <w:rsid w:val="00524B9B"/>
    <w:rsid w:val="00525BB6"/>
    <w:rsid w:val="00532FBA"/>
    <w:rsid w:val="00534CB5"/>
    <w:rsid w:val="00535007"/>
    <w:rsid w:val="005436C2"/>
    <w:rsid w:val="00544855"/>
    <w:rsid w:val="005523D5"/>
    <w:rsid w:val="00552DAA"/>
    <w:rsid w:val="00553AF2"/>
    <w:rsid w:val="00556269"/>
    <w:rsid w:val="005577EB"/>
    <w:rsid w:val="0056035C"/>
    <w:rsid w:val="00560522"/>
    <w:rsid w:val="00561782"/>
    <w:rsid w:val="00561DC7"/>
    <w:rsid w:val="00571D7B"/>
    <w:rsid w:val="00576DB3"/>
    <w:rsid w:val="00580F12"/>
    <w:rsid w:val="005828ED"/>
    <w:rsid w:val="0058499B"/>
    <w:rsid w:val="00590D9D"/>
    <w:rsid w:val="005935BB"/>
    <w:rsid w:val="0059669C"/>
    <w:rsid w:val="005A1556"/>
    <w:rsid w:val="005A1F4B"/>
    <w:rsid w:val="005A6816"/>
    <w:rsid w:val="005B0AD7"/>
    <w:rsid w:val="005B12B0"/>
    <w:rsid w:val="005B191D"/>
    <w:rsid w:val="005B2C41"/>
    <w:rsid w:val="005B6B16"/>
    <w:rsid w:val="005B747D"/>
    <w:rsid w:val="005C700A"/>
    <w:rsid w:val="005D3CA7"/>
    <w:rsid w:val="005E00DB"/>
    <w:rsid w:val="005E0191"/>
    <w:rsid w:val="005E0272"/>
    <w:rsid w:val="005E1E88"/>
    <w:rsid w:val="005F353D"/>
    <w:rsid w:val="005F3B4E"/>
    <w:rsid w:val="005F76CD"/>
    <w:rsid w:val="00602F22"/>
    <w:rsid w:val="006053E1"/>
    <w:rsid w:val="006069DF"/>
    <w:rsid w:val="00606BAF"/>
    <w:rsid w:val="006108E8"/>
    <w:rsid w:val="00614E50"/>
    <w:rsid w:val="006151BA"/>
    <w:rsid w:val="00615D3C"/>
    <w:rsid w:val="00617291"/>
    <w:rsid w:val="00622AF1"/>
    <w:rsid w:val="00622E6B"/>
    <w:rsid w:val="00626A61"/>
    <w:rsid w:val="00626A71"/>
    <w:rsid w:val="00627387"/>
    <w:rsid w:val="00631FD0"/>
    <w:rsid w:val="0063207E"/>
    <w:rsid w:val="00634288"/>
    <w:rsid w:val="00634358"/>
    <w:rsid w:val="006361D6"/>
    <w:rsid w:val="00642243"/>
    <w:rsid w:val="00642E9A"/>
    <w:rsid w:val="00645CC7"/>
    <w:rsid w:val="0064610E"/>
    <w:rsid w:val="0064763E"/>
    <w:rsid w:val="00654725"/>
    <w:rsid w:val="00655588"/>
    <w:rsid w:val="00655628"/>
    <w:rsid w:val="00657E96"/>
    <w:rsid w:val="00662490"/>
    <w:rsid w:val="006652FD"/>
    <w:rsid w:val="006718F3"/>
    <w:rsid w:val="00672D51"/>
    <w:rsid w:val="00673A65"/>
    <w:rsid w:val="00673E9A"/>
    <w:rsid w:val="0067419A"/>
    <w:rsid w:val="006743A6"/>
    <w:rsid w:val="00676B31"/>
    <w:rsid w:val="00682BC5"/>
    <w:rsid w:val="00683E31"/>
    <w:rsid w:val="006853C7"/>
    <w:rsid w:val="0069007C"/>
    <w:rsid w:val="00692050"/>
    <w:rsid w:val="00692C8B"/>
    <w:rsid w:val="006A0491"/>
    <w:rsid w:val="006A23A3"/>
    <w:rsid w:val="006A622C"/>
    <w:rsid w:val="006A662B"/>
    <w:rsid w:val="006A7D8F"/>
    <w:rsid w:val="006B675E"/>
    <w:rsid w:val="006B693B"/>
    <w:rsid w:val="006B766B"/>
    <w:rsid w:val="006B79CC"/>
    <w:rsid w:val="006C1E29"/>
    <w:rsid w:val="006C4AA6"/>
    <w:rsid w:val="006C5972"/>
    <w:rsid w:val="006C75B8"/>
    <w:rsid w:val="006D1653"/>
    <w:rsid w:val="006D2CC6"/>
    <w:rsid w:val="006E3375"/>
    <w:rsid w:val="006E4649"/>
    <w:rsid w:val="006F1820"/>
    <w:rsid w:val="006F4054"/>
    <w:rsid w:val="00711A6F"/>
    <w:rsid w:val="0071473F"/>
    <w:rsid w:val="0071579D"/>
    <w:rsid w:val="00715CA6"/>
    <w:rsid w:val="00722442"/>
    <w:rsid w:val="00722CC0"/>
    <w:rsid w:val="00723F80"/>
    <w:rsid w:val="007242E4"/>
    <w:rsid w:val="007253F0"/>
    <w:rsid w:val="007274E6"/>
    <w:rsid w:val="007324A5"/>
    <w:rsid w:val="007327E3"/>
    <w:rsid w:val="007336F8"/>
    <w:rsid w:val="00733DFE"/>
    <w:rsid w:val="00737EA5"/>
    <w:rsid w:val="00740849"/>
    <w:rsid w:val="00742198"/>
    <w:rsid w:val="00744EB9"/>
    <w:rsid w:val="00744F56"/>
    <w:rsid w:val="007519AD"/>
    <w:rsid w:val="007539E3"/>
    <w:rsid w:val="00753F9D"/>
    <w:rsid w:val="00753FEC"/>
    <w:rsid w:val="00755D2B"/>
    <w:rsid w:val="00761E77"/>
    <w:rsid w:val="007635F8"/>
    <w:rsid w:val="007672BB"/>
    <w:rsid w:val="00767423"/>
    <w:rsid w:val="007706AE"/>
    <w:rsid w:val="007736FE"/>
    <w:rsid w:val="00774B0F"/>
    <w:rsid w:val="00781C61"/>
    <w:rsid w:val="0078794C"/>
    <w:rsid w:val="007936AC"/>
    <w:rsid w:val="00794EB9"/>
    <w:rsid w:val="0079677F"/>
    <w:rsid w:val="007A04BC"/>
    <w:rsid w:val="007A14EF"/>
    <w:rsid w:val="007B0CF3"/>
    <w:rsid w:val="007B272B"/>
    <w:rsid w:val="007B2787"/>
    <w:rsid w:val="007B27C1"/>
    <w:rsid w:val="007B3593"/>
    <w:rsid w:val="007B5490"/>
    <w:rsid w:val="007C6357"/>
    <w:rsid w:val="007C63F6"/>
    <w:rsid w:val="007D54F7"/>
    <w:rsid w:val="007D5B30"/>
    <w:rsid w:val="007E214E"/>
    <w:rsid w:val="007E29DA"/>
    <w:rsid w:val="007E31E4"/>
    <w:rsid w:val="007E5568"/>
    <w:rsid w:val="007F07B0"/>
    <w:rsid w:val="007F325D"/>
    <w:rsid w:val="00801427"/>
    <w:rsid w:val="0080476D"/>
    <w:rsid w:val="00804C9B"/>
    <w:rsid w:val="0080585F"/>
    <w:rsid w:val="00807BA7"/>
    <w:rsid w:val="00810507"/>
    <w:rsid w:val="008123AA"/>
    <w:rsid w:val="00813162"/>
    <w:rsid w:val="00827360"/>
    <w:rsid w:val="00827AEA"/>
    <w:rsid w:val="00830634"/>
    <w:rsid w:val="0083105A"/>
    <w:rsid w:val="0083216B"/>
    <w:rsid w:val="00835421"/>
    <w:rsid w:val="008355A0"/>
    <w:rsid w:val="00841E30"/>
    <w:rsid w:val="00841F53"/>
    <w:rsid w:val="0084233B"/>
    <w:rsid w:val="00844329"/>
    <w:rsid w:val="00845321"/>
    <w:rsid w:val="00850D5A"/>
    <w:rsid w:val="00852421"/>
    <w:rsid w:val="00857AD0"/>
    <w:rsid w:val="00862DBC"/>
    <w:rsid w:val="00864CEC"/>
    <w:rsid w:val="00881338"/>
    <w:rsid w:val="00882CE4"/>
    <w:rsid w:val="008834A6"/>
    <w:rsid w:val="00883973"/>
    <w:rsid w:val="00885E20"/>
    <w:rsid w:val="00887B61"/>
    <w:rsid w:val="00891679"/>
    <w:rsid w:val="00897F7F"/>
    <w:rsid w:val="008A5140"/>
    <w:rsid w:val="008A54ED"/>
    <w:rsid w:val="008A5D8E"/>
    <w:rsid w:val="008A7012"/>
    <w:rsid w:val="008A75BC"/>
    <w:rsid w:val="008B11BB"/>
    <w:rsid w:val="008B1E83"/>
    <w:rsid w:val="008B1F8E"/>
    <w:rsid w:val="008B263B"/>
    <w:rsid w:val="008B380B"/>
    <w:rsid w:val="008B6514"/>
    <w:rsid w:val="008C046D"/>
    <w:rsid w:val="008C0BE6"/>
    <w:rsid w:val="008C1421"/>
    <w:rsid w:val="008C75CF"/>
    <w:rsid w:val="008D09A1"/>
    <w:rsid w:val="008D0E1A"/>
    <w:rsid w:val="008D2329"/>
    <w:rsid w:val="008E0102"/>
    <w:rsid w:val="008E183B"/>
    <w:rsid w:val="008E4293"/>
    <w:rsid w:val="008E5F68"/>
    <w:rsid w:val="008E6631"/>
    <w:rsid w:val="008E7E55"/>
    <w:rsid w:val="008F0E85"/>
    <w:rsid w:val="008F12A4"/>
    <w:rsid w:val="008F1F4C"/>
    <w:rsid w:val="008F2E5F"/>
    <w:rsid w:val="008F5289"/>
    <w:rsid w:val="008F627F"/>
    <w:rsid w:val="008F6622"/>
    <w:rsid w:val="0090482D"/>
    <w:rsid w:val="0090710A"/>
    <w:rsid w:val="00907485"/>
    <w:rsid w:val="00907D24"/>
    <w:rsid w:val="00911057"/>
    <w:rsid w:val="00911DAE"/>
    <w:rsid w:val="0091386F"/>
    <w:rsid w:val="00916094"/>
    <w:rsid w:val="00916495"/>
    <w:rsid w:val="00916D5A"/>
    <w:rsid w:val="00921E7E"/>
    <w:rsid w:val="009235D9"/>
    <w:rsid w:val="009240FF"/>
    <w:rsid w:val="00924C63"/>
    <w:rsid w:val="00926BED"/>
    <w:rsid w:val="00930836"/>
    <w:rsid w:val="00930B79"/>
    <w:rsid w:val="00931DAB"/>
    <w:rsid w:val="00935871"/>
    <w:rsid w:val="00935DEA"/>
    <w:rsid w:val="00941DD1"/>
    <w:rsid w:val="00942054"/>
    <w:rsid w:val="009431F1"/>
    <w:rsid w:val="0094519D"/>
    <w:rsid w:val="00945531"/>
    <w:rsid w:val="00950100"/>
    <w:rsid w:val="00950683"/>
    <w:rsid w:val="0095151D"/>
    <w:rsid w:val="009530B0"/>
    <w:rsid w:val="00953FCE"/>
    <w:rsid w:val="00956C4D"/>
    <w:rsid w:val="00956F6E"/>
    <w:rsid w:val="00961118"/>
    <w:rsid w:val="00964E5B"/>
    <w:rsid w:val="00966AA3"/>
    <w:rsid w:val="00976CA0"/>
    <w:rsid w:val="0097707B"/>
    <w:rsid w:val="009778AF"/>
    <w:rsid w:val="00984C58"/>
    <w:rsid w:val="009904F7"/>
    <w:rsid w:val="009948A9"/>
    <w:rsid w:val="0099750C"/>
    <w:rsid w:val="009A0CC1"/>
    <w:rsid w:val="009A1303"/>
    <w:rsid w:val="009A3F30"/>
    <w:rsid w:val="009C00F0"/>
    <w:rsid w:val="009C02BE"/>
    <w:rsid w:val="009C51AA"/>
    <w:rsid w:val="009C69C5"/>
    <w:rsid w:val="009D44B5"/>
    <w:rsid w:val="009E7B2D"/>
    <w:rsid w:val="009F3AF0"/>
    <w:rsid w:val="009F5B8C"/>
    <w:rsid w:val="00A021C7"/>
    <w:rsid w:val="00A02E98"/>
    <w:rsid w:val="00A047F2"/>
    <w:rsid w:val="00A06F6B"/>
    <w:rsid w:val="00A10671"/>
    <w:rsid w:val="00A146E8"/>
    <w:rsid w:val="00A14827"/>
    <w:rsid w:val="00A16163"/>
    <w:rsid w:val="00A2074C"/>
    <w:rsid w:val="00A215C1"/>
    <w:rsid w:val="00A23A67"/>
    <w:rsid w:val="00A25247"/>
    <w:rsid w:val="00A254E7"/>
    <w:rsid w:val="00A30490"/>
    <w:rsid w:val="00A36046"/>
    <w:rsid w:val="00A371F0"/>
    <w:rsid w:val="00A4123E"/>
    <w:rsid w:val="00A42CF8"/>
    <w:rsid w:val="00A445AF"/>
    <w:rsid w:val="00A50FCC"/>
    <w:rsid w:val="00A51971"/>
    <w:rsid w:val="00A56072"/>
    <w:rsid w:val="00A56DBC"/>
    <w:rsid w:val="00A57B72"/>
    <w:rsid w:val="00A61482"/>
    <w:rsid w:val="00A6199F"/>
    <w:rsid w:val="00A62B7D"/>
    <w:rsid w:val="00A66478"/>
    <w:rsid w:val="00A72E83"/>
    <w:rsid w:val="00A732D1"/>
    <w:rsid w:val="00A75FD3"/>
    <w:rsid w:val="00A8072D"/>
    <w:rsid w:val="00A83AC1"/>
    <w:rsid w:val="00A848ED"/>
    <w:rsid w:val="00A85997"/>
    <w:rsid w:val="00A87DE1"/>
    <w:rsid w:val="00A9205A"/>
    <w:rsid w:val="00A9367C"/>
    <w:rsid w:val="00A94F9A"/>
    <w:rsid w:val="00A95739"/>
    <w:rsid w:val="00A95F21"/>
    <w:rsid w:val="00AA2AFF"/>
    <w:rsid w:val="00AA3A2B"/>
    <w:rsid w:val="00AA3CD6"/>
    <w:rsid w:val="00AA6DFC"/>
    <w:rsid w:val="00AB044B"/>
    <w:rsid w:val="00AB13AA"/>
    <w:rsid w:val="00AB6118"/>
    <w:rsid w:val="00AB64C5"/>
    <w:rsid w:val="00AD195C"/>
    <w:rsid w:val="00AD2464"/>
    <w:rsid w:val="00AD2AC4"/>
    <w:rsid w:val="00AD5771"/>
    <w:rsid w:val="00AD5DE2"/>
    <w:rsid w:val="00AD6535"/>
    <w:rsid w:val="00AD7F2A"/>
    <w:rsid w:val="00AE14AC"/>
    <w:rsid w:val="00AE5121"/>
    <w:rsid w:val="00AE6A84"/>
    <w:rsid w:val="00AF09EE"/>
    <w:rsid w:val="00AF5970"/>
    <w:rsid w:val="00B06452"/>
    <w:rsid w:val="00B12E84"/>
    <w:rsid w:val="00B131F8"/>
    <w:rsid w:val="00B1434A"/>
    <w:rsid w:val="00B21643"/>
    <w:rsid w:val="00B23282"/>
    <w:rsid w:val="00B24891"/>
    <w:rsid w:val="00B346AE"/>
    <w:rsid w:val="00B3624D"/>
    <w:rsid w:val="00B37F41"/>
    <w:rsid w:val="00B43156"/>
    <w:rsid w:val="00B433EC"/>
    <w:rsid w:val="00B4467B"/>
    <w:rsid w:val="00B452A7"/>
    <w:rsid w:val="00B45529"/>
    <w:rsid w:val="00B46F15"/>
    <w:rsid w:val="00B470C6"/>
    <w:rsid w:val="00B52AEA"/>
    <w:rsid w:val="00B53097"/>
    <w:rsid w:val="00B53337"/>
    <w:rsid w:val="00B539E0"/>
    <w:rsid w:val="00B53AA5"/>
    <w:rsid w:val="00B54090"/>
    <w:rsid w:val="00B553D4"/>
    <w:rsid w:val="00B573DA"/>
    <w:rsid w:val="00B57FC6"/>
    <w:rsid w:val="00B6053D"/>
    <w:rsid w:val="00B61165"/>
    <w:rsid w:val="00B619B6"/>
    <w:rsid w:val="00B619ED"/>
    <w:rsid w:val="00B6359D"/>
    <w:rsid w:val="00B635BF"/>
    <w:rsid w:val="00B71511"/>
    <w:rsid w:val="00B719ED"/>
    <w:rsid w:val="00B73AD9"/>
    <w:rsid w:val="00B75A41"/>
    <w:rsid w:val="00B80EF1"/>
    <w:rsid w:val="00B8208E"/>
    <w:rsid w:val="00B82AA9"/>
    <w:rsid w:val="00B830EB"/>
    <w:rsid w:val="00B867F2"/>
    <w:rsid w:val="00B86E53"/>
    <w:rsid w:val="00B90E62"/>
    <w:rsid w:val="00B92295"/>
    <w:rsid w:val="00B955B4"/>
    <w:rsid w:val="00B973EA"/>
    <w:rsid w:val="00B97560"/>
    <w:rsid w:val="00BA6A72"/>
    <w:rsid w:val="00BB15D4"/>
    <w:rsid w:val="00BB19D0"/>
    <w:rsid w:val="00BB3B55"/>
    <w:rsid w:val="00BB50EE"/>
    <w:rsid w:val="00BB6EA1"/>
    <w:rsid w:val="00BC1AB5"/>
    <w:rsid w:val="00BC3529"/>
    <w:rsid w:val="00BC55C3"/>
    <w:rsid w:val="00BC79B3"/>
    <w:rsid w:val="00BD45C5"/>
    <w:rsid w:val="00BD4F9F"/>
    <w:rsid w:val="00BE37E1"/>
    <w:rsid w:val="00BE7B7B"/>
    <w:rsid w:val="00BF096D"/>
    <w:rsid w:val="00BF727F"/>
    <w:rsid w:val="00C0012F"/>
    <w:rsid w:val="00C01613"/>
    <w:rsid w:val="00C01E3A"/>
    <w:rsid w:val="00C079D6"/>
    <w:rsid w:val="00C1276C"/>
    <w:rsid w:val="00C12EDA"/>
    <w:rsid w:val="00C168A4"/>
    <w:rsid w:val="00C27340"/>
    <w:rsid w:val="00C36B43"/>
    <w:rsid w:val="00C37FF1"/>
    <w:rsid w:val="00C43867"/>
    <w:rsid w:val="00C474AE"/>
    <w:rsid w:val="00C50F4D"/>
    <w:rsid w:val="00C51616"/>
    <w:rsid w:val="00C55611"/>
    <w:rsid w:val="00C60FF6"/>
    <w:rsid w:val="00C62884"/>
    <w:rsid w:val="00C6612C"/>
    <w:rsid w:val="00C751F3"/>
    <w:rsid w:val="00C91858"/>
    <w:rsid w:val="00C95845"/>
    <w:rsid w:val="00CA7587"/>
    <w:rsid w:val="00CB21DB"/>
    <w:rsid w:val="00CB448C"/>
    <w:rsid w:val="00CB53B0"/>
    <w:rsid w:val="00CB58B5"/>
    <w:rsid w:val="00CC1DD5"/>
    <w:rsid w:val="00CC2EA2"/>
    <w:rsid w:val="00CC498B"/>
    <w:rsid w:val="00CC6F4E"/>
    <w:rsid w:val="00CC7EB7"/>
    <w:rsid w:val="00CD68E6"/>
    <w:rsid w:val="00CD7DC1"/>
    <w:rsid w:val="00CE3EEC"/>
    <w:rsid w:val="00CE5E77"/>
    <w:rsid w:val="00CE62FA"/>
    <w:rsid w:val="00CE68E3"/>
    <w:rsid w:val="00CF06A5"/>
    <w:rsid w:val="00CF230E"/>
    <w:rsid w:val="00CF4181"/>
    <w:rsid w:val="00CF4833"/>
    <w:rsid w:val="00CF4CCA"/>
    <w:rsid w:val="00CF54E5"/>
    <w:rsid w:val="00CF5535"/>
    <w:rsid w:val="00D04771"/>
    <w:rsid w:val="00D069F9"/>
    <w:rsid w:val="00D1052C"/>
    <w:rsid w:val="00D112D9"/>
    <w:rsid w:val="00D13B47"/>
    <w:rsid w:val="00D13BCA"/>
    <w:rsid w:val="00D147F1"/>
    <w:rsid w:val="00D175D3"/>
    <w:rsid w:val="00D220BE"/>
    <w:rsid w:val="00D228B3"/>
    <w:rsid w:val="00D22A36"/>
    <w:rsid w:val="00D22BB1"/>
    <w:rsid w:val="00D23043"/>
    <w:rsid w:val="00D26928"/>
    <w:rsid w:val="00D3344A"/>
    <w:rsid w:val="00D4441F"/>
    <w:rsid w:val="00D61439"/>
    <w:rsid w:val="00D73800"/>
    <w:rsid w:val="00D77830"/>
    <w:rsid w:val="00D80878"/>
    <w:rsid w:val="00D852AA"/>
    <w:rsid w:val="00D90E56"/>
    <w:rsid w:val="00D95353"/>
    <w:rsid w:val="00DA5A02"/>
    <w:rsid w:val="00DA76CC"/>
    <w:rsid w:val="00DB2403"/>
    <w:rsid w:val="00DB6E94"/>
    <w:rsid w:val="00DC5523"/>
    <w:rsid w:val="00DD2284"/>
    <w:rsid w:val="00DD257F"/>
    <w:rsid w:val="00DD2B35"/>
    <w:rsid w:val="00DD507F"/>
    <w:rsid w:val="00DD5E3D"/>
    <w:rsid w:val="00DD7940"/>
    <w:rsid w:val="00DE2890"/>
    <w:rsid w:val="00DE505F"/>
    <w:rsid w:val="00DE7990"/>
    <w:rsid w:val="00DF1E85"/>
    <w:rsid w:val="00DF1FDA"/>
    <w:rsid w:val="00DF265E"/>
    <w:rsid w:val="00DF3143"/>
    <w:rsid w:val="00DF3DF2"/>
    <w:rsid w:val="00DF5C14"/>
    <w:rsid w:val="00DF636A"/>
    <w:rsid w:val="00DF6995"/>
    <w:rsid w:val="00DF7CB9"/>
    <w:rsid w:val="00E00983"/>
    <w:rsid w:val="00E01514"/>
    <w:rsid w:val="00E0447B"/>
    <w:rsid w:val="00E05809"/>
    <w:rsid w:val="00E07F4E"/>
    <w:rsid w:val="00E102AF"/>
    <w:rsid w:val="00E15B26"/>
    <w:rsid w:val="00E32BAB"/>
    <w:rsid w:val="00E357BC"/>
    <w:rsid w:val="00E36552"/>
    <w:rsid w:val="00E36E63"/>
    <w:rsid w:val="00E3716F"/>
    <w:rsid w:val="00E426E5"/>
    <w:rsid w:val="00E437A8"/>
    <w:rsid w:val="00E44574"/>
    <w:rsid w:val="00E625EF"/>
    <w:rsid w:val="00E64F7F"/>
    <w:rsid w:val="00E71142"/>
    <w:rsid w:val="00E72586"/>
    <w:rsid w:val="00E7275C"/>
    <w:rsid w:val="00E74A49"/>
    <w:rsid w:val="00E761AD"/>
    <w:rsid w:val="00E828D3"/>
    <w:rsid w:val="00E8307A"/>
    <w:rsid w:val="00E8673B"/>
    <w:rsid w:val="00E875AA"/>
    <w:rsid w:val="00E87AD0"/>
    <w:rsid w:val="00E906C6"/>
    <w:rsid w:val="00E90FE6"/>
    <w:rsid w:val="00E9107C"/>
    <w:rsid w:val="00E97343"/>
    <w:rsid w:val="00EA0FAD"/>
    <w:rsid w:val="00EA3071"/>
    <w:rsid w:val="00EA4BF5"/>
    <w:rsid w:val="00EA6F9B"/>
    <w:rsid w:val="00EA7502"/>
    <w:rsid w:val="00EB1753"/>
    <w:rsid w:val="00EB2044"/>
    <w:rsid w:val="00EB2E1C"/>
    <w:rsid w:val="00EB3F3A"/>
    <w:rsid w:val="00EB669E"/>
    <w:rsid w:val="00EB7DDB"/>
    <w:rsid w:val="00EC43B4"/>
    <w:rsid w:val="00EC49DD"/>
    <w:rsid w:val="00EC6BC2"/>
    <w:rsid w:val="00EC6FF7"/>
    <w:rsid w:val="00EC7C34"/>
    <w:rsid w:val="00ED1301"/>
    <w:rsid w:val="00ED36B9"/>
    <w:rsid w:val="00ED5914"/>
    <w:rsid w:val="00EE022F"/>
    <w:rsid w:val="00EE5B89"/>
    <w:rsid w:val="00EE753F"/>
    <w:rsid w:val="00EF0785"/>
    <w:rsid w:val="00EF4704"/>
    <w:rsid w:val="00EF5B2B"/>
    <w:rsid w:val="00EF7BF0"/>
    <w:rsid w:val="00F01193"/>
    <w:rsid w:val="00F03AB0"/>
    <w:rsid w:val="00F043AB"/>
    <w:rsid w:val="00F064E2"/>
    <w:rsid w:val="00F0680E"/>
    <w:rsid w:val="00F06F35"/>
    <w:rsid w:val="00F0780D"/>
    <w:rsid w:val="00F07C76"/>
    <w:rsid w:val="00F07FE1"/>
    <w:rsid w:val="00F12537"/>
    <w:rsid w:val="00F1519A"/>
    <w:rsid w:val="00F15685"/>
    <w:rsid w:val="00F208E5"/>
    <w:rsid w:val="00F21340"/>
    <w:rsid w:val="00F21EE0"/>
    <w:rsid w:val="00F26CF2"/>
    <w:rsid w:val="00F278D9"/>
    <w:rsid w:val="00F3366B"/>
    <w:rsid w:val="00F34AF5"/>
    <w:rsid w:val="00F3509D"/>
    <w:rsid w:val="00F35DDE"/>
    <w:rsid w:val="00F425BB"/>
    <w:rsid w:val="00F50456"/>
    <w:rsid w:val="00F5461F"/>
    <w:rsid w:val="00F54BF7"/>
    <w:rsid w:val="00F55921"/>
    <w:rsid w:val="00F56816"/>
    <w:rsid w:val="00F57B39"/>
    <w:rsid w:val="00F629C0"/>
    <w:rsid w:val="00F6607F"/>
    <w:rsid w:val="00F66AC0"/>
    <w:rsid w:val="00F70619"/>
    <w:rsid w:val="00F714D1"/>
    <w:rsid w:val="00F761B3"/>
    <w:rsid w:val="00F81169"/>
    <w:rsid w:val="00F8127A"/>
    <w:rsid w:val="00F822C6"/>
    <w:rsid w:val="00F83243"/>
    <w:rsid w:val="00F851C3"/>
    <w:rsid w:val="00F86E4B"/>
    <w:rsid w:val="00F9084F"/>
    <w:rsid w:val="00FA08EE"/>
    <w:rsid w:val="00FA3639"/>
    <w:rsid w:val="00FB3904"/>
    <w:rsid w:val="00FB3CA2"/>
    <w:rsid w:val="00FC0EF1"/>
    <w:rsid w:val="00FC78DC"/>
    <w:rsid w:val="00FD2461"/>
    <w:rsid w:val="00FD59FC"/>
    <w:rsid w:val="00FE473A"/>
    <w:rsid w:val="00FE54F7"/>
    <w:rsid w:val="00FF43B1"/>
    <w:rsid w:val="00FF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18AAB0"/>
  <w15:chartTrackingRefBased/>
  <w15:docId w15:val="{089386B5-D18A-4F25-9B80-C65B9E9A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color w:val="2D2D2D" w:themeColor="text1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F9D"/>
    <w:rPr>
      <w:lang w:val="fr-CA"/>
    </w:rPr>
  </w:style>
  <w:style w:type="paragraph" w:styleId="Titre1">
    <w:name w:val="heading 1"/>
    <w:basedOn w:val="Normal"/>
    <w:next w:val="Texte"/>
    <w:link w:val="Titre1Car"/>
    <w:uiPriority w:val="9"/>
    <w:qFormat/>
    <w:rsid w:val="00673A65"/>
    <w:pPr>
      <w:numPr>
        <w:numId w:val="9"/>
      </w:numPr>
      <w:spacing w:line="280" w:lineRule="atLeast"/>
      <w:outlineLvl w:val="0"/>
    </w:pPr>
    <w:rPr>
      <w:b/>
      <w:bCs/>
      <w:caps/>
      <w:color w:val="000064" w:themeColor="accent1"/>
      <w:sz w:val="40"/>
    </w:rPr>
  </w:style>
  <w:style w:type="paragraph" w:styleId="Titre2">
    <w:name w:val="heading 2"/>
    <w:basedOn w:val="Normal"/>
    <w:next w:val="Texte"/>
    <w:link w:val="Titre2Car"/>
    <w:uiPriority w:val="9"/>
    <w:unhideWhenUsed/>
    <w:qFormat/>
    <w:rsid w:val="00EC6BC2"/>
    <w:pPr>
      <w:keepNext/>
      <w:keepLines/>
      <w:numPr>
        <w:ilvl w:val="1"/>
        <w:numId w:val="9"/>
      </w:numPr>
      <w:spacing w:before="180" w:after="180" w:line="280" w:lineRule="atLeast"/>
      <w:outlineLvl w:val="1"/>
    </w:pPr>
    <w:rPr>
      <w:rFonts w:eastAsiaTheme="majorEastAsia" w:cstheme="majorBidi"/>
      <w:b/>
      <w:color w:val="006EFF" w:themeColor="accent2"/>
      <w:sz w:val="32"/>
      <w:szCs w:val="26"/>
    </w:rPr>
  </w:style>
  <w:style w:type="paragraph" w:styleId="Titre3">
    <w:name w:val="heading 3"/>
    <w:basedOn w:val="Normal"/>
    <w:next w:val="Texte"/>
    <w:link w:val="Titre3Car"/>
    <w:uiPriority w:val="9"/>
    <w:unhideWhenUsed/>
    <w:qFormat/>
    <w:rsid w:val="00EC6BC2"/>
    <w:pPr>
      <w:keepNext/>
      <w:keepLines/>
      <w:numPr>
        <w:ilvl w:val="2"/>
        <w:numId w:val="9"/>
      </w:numPr>
      <w:spacing w:before="120" w:after="120" w:line="280" w:lineRule="atLeast"/>
      <w:outlineLvl w:val="2"/>
    </w:pPr>
    <w:rPr>
      <w:rFonts w:eastAsiaTheme="majorEastAsia" w:cstheme="majorBidi"/>
      <w:b/>
      <w:sz w:val="28"/>
      <w:szCs w:val="24"/>
    </w:rPr>
  </w:style>
  <w:style w:type="paragraph" w:styleId="Titre4">
    <w:name w:val="heading 4"/>
    <w:basedOn w:val="Normal"/>
    <w:next w:val="Texte"/>
    <w:link w:val="Titre4Car"/>
    <w:uiPriority w:val="9"/>
    <w:unhideWhenUsed/>
    <w:qFormat/>
    <w:rsid w:val="00580F12"/>
    <w:pPr>
      <w:keepNext/>
      <w:keepLines/>
      <w:numPr>
        <w:ilvl w:val="3"/>
        <w:numId w:val="9"/>
      </w:numPr>
      <w:spacing w:before="120" w:after="120"/>
      <w:outlineLvl w:val="3"/>
    </w:pPr>
    <w:rPr>
      <w:rFonts w:eastAsiaTheme="majorEastAsia" w:cstheme="majorBidi"/>
      <w:iCs/>
      <w:color w:val="FFAA00" w:themeColor="accent3"/>
    </w:rPr>
  </w:style>
  <w:style w:type="paragraph" w:styleId="Titre5">
    <w:name w:val="heading 5"/>
    <w:basedOn w:val="Normal"/>
    <w:next w:val="Texte"/>
    <w:link w:val="Titre5Car"/>
    <w:uiPriority w:val="9"/>
    <w:unhideWhenUsed/>
    <w:rsid w:val="005577EB"/>
    <w:pPr>
      <w:keepNext/>
      <w:keepLines/>
      <w:numPr>
        <w:ilvl w:val="4"/>
        <w:numId w:val="9"/>
      </w:numPr>
      <w:spacing w:before="40" w:after="0"/>
      <w:outlineLvl w:val="4"/>
    </w:pPr>
    <w:rPr>
      <w:rFonts w:eastAsiaTheme="majorEastAsia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6E4B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00003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6E4B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31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6E4B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4D4D4D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6E4B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uverture-typedocument">
    <w:name w:val="Couverture - type document"/>
    <w:basedOn w:val="Normal"/>
    <w:rsid w:val="00D23043"/>
    <w:pPr>
      <w:spacing w:before="8700" w:after="240" w:line="240" w:lineRule="auto"/>
      <w:ind w:left="3960"/>
    </w:pPr>
    <w:rPr>
      <w:b/>
      <w:color w:val="00C8FF" w:themeColor="accent4"/>
      <w:sz w:val="44"/>
    </w:rPr>
  </w:style>
  <w:style w:type="paragraph" w:customStyle="1" w:styleId="Couverture-nomduclient">
    <w:name w:val="Couverture - nom du client"/>
    <w:basedOn w:val="Couverture-typedocument"/>
    <w:rsid w:val="00D23043"/>
    <w:pPr>
      <w:spacing w:before="240"/>
    </w:pPr>
    <w:rPr>
      <w:color w:val="000064" w:themeColor="accent1"/>
      <w:sz w:val="40"/>
    </w:rPr>
  </w:style>
  <w:style w:type="paragraph" w:customStyle="1" w:styleId="Couverture-nomrdacteur">
    <w:name w:val="Couverture - nom rédacteur"/>
    <w:basedOn w:val="Couverture-nomduclient"/>
    <w:rsid w:val="0018148B"/>
    <w:rPr>
      <w:b w:val="0"/>
      <w:color w:val="2D2D2D" w:themeColor="text1"/>
      <w:sz w:val="36"/>
    </w:rPr>
  </w:style>
  <w:style w:type="paragraph" w:customStyle="1" w:styleId="Couverture-date">
    <w:name w:val="Couverture - date"/>
    <w:basedOn w:val="Normal"/>
    <w:rsid w:val="0018148B"/>
    <w:pPr>
      <w:spacing w:before="240" w:after="240" w:line="240" w:lineRule="auto"/>
      <w:ind w:left="3960"/>
    </w:pPr>
    <w:rPr>
      <w:color w:val="FFAA00" w:themeColor="accent3"/>
      <w:sz w:val="32"/>
    </w:rPr>
  </w:style>
  <w:style w:type="paragraph" w:styleId="En-tte">
    <w:name w:val="header"/>
    <w:basedOn w:val="Normal"/>
    <w:link w:val="En-tteCar"/>
    <w:rsid w:val="001C052F"/>
    <w:pPr>
      <w:pBdr>
        <w:bottom w:val="dotted" w:sz="4" w:space="1" w:color="006EFF" w:themeColor="accent2"/>
      </w:pBdr>
      <w:tabs>
        <w:tab w:val="center" w:pos="4320"/>
        <w:tab w:val="right" w:pos="8640"/>
      </w:tabs>
      <w:spacing w:after="180" w:line="240" w:lineRule="auto"/>
      <w:contextualSpacing/>
    </w:pPr>
    <w:rPr>
      <w:rFonts w:eastAsia="Times New Roman" w:cs="Times New Roman"/>
      <w:kern w:val="0"/>
      <w:sz w:val="20"/>
      <w14:ligatures w14:val="none"/>
    </w:rPr>
  </w:style>
  <w:style w:type="character" w:customStyle="1" w:styleId="En-tteCar">
    <w:name w:val="En-tête Car"/>
    <w:basedOn w:val="Policepardfaut"/>
    <w:link w:val="En-tte"/>
    <w:rsid w:val="001C052F"/>
    <w:rPr>
      <w:rFonts w:eastAsia="Times New Roman" w:cs="Times New Roman"/>
      <w:kern w:val="0"/>
      <w:sz w:val="20"/>
      <w:lang w:val="fr-CA"/>
      <w14:ligatures w14:val="none"/>
    </w:rPr>
  </w:style>
  <w:style w:type="paragraph" w:customStyle="1" w:styleId="Tabledesmatires-titre">
    <w:name w:val="Table des matières - titre"/>
    <w:basedOn w:val="Normal"/>
    <w:rsid w:val="003B0EC9"/>
    <w:pPr>
      <w:keepNext/>
      <w:spacing w:before="480" w:after="180" w:line="280" w:lineRule="atLeast"/>
      <w:outlineLvl w:val="0"/>
    </w:pPr>
    <w:rPr>
      <w:rFonts w:eastAsia="Times New Roman" w:cs="Times New Roman"/>
      <w:b/>
      <w:bCs/>
      <w:caps/>
      <w:color w:val="000064"/>
      <w:kern w:val="32"/>
      <w:position w:val="-40"/>
      <w:sz w:val="40"/>
      <w:szCs w:val="2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961118"/>
    <w:pPr>
      <w:pBdr>
        <w:top w:val="dotted" w:sz="4" w:space="1" w:color="2D2D2D" w:themeColor="text1"/>
      </w:pBdr>
      <w:tabs>
        <w:tab w:val="center" w:pos="5040"/>
        <w:tab w:val="right" w:pos="10080"/>
      </w:tabs>
      <w:spacing w:after="0" w:line="240" w:lineRule="auto"/>
    </w:pPr>
    <w:rPr>
      <w:sz w:val="18"/>
    </w:rPr>
  </w:style>
  <w:style w:type="character" w:customStyle="1" w:styleId="PieddepageCar">
    <w:name w:val="Pied de page Car"/>
    <w:basedOn w:val="Policepardfaut"/>
    <w:link w:val="Pieddepage"/>
    <w:uiPriority w:val="99"/>
    <w:rsid w:val="00961118"/>
    <w:rPr>
      <w:rFonts w:ascii="Arial Nova" w:hAnsi="Arial Nova"/>
      <w:color w:val="2D2D2D" w:themeColor="text1"/>
      <w:sz w:val="18"/>
    </w:rPr>
  </w:style>
  <w:style w:type="character" w:styleId="Lienhypertexte">
    <w:name w:val="Hyperlink"/>
    <w:uiPriority w:val="99"/>
    <w:rsid w:val="00AE14AC"/>
    <w:rPr>
      <w:rFonts w:cs="Times New Roman"/>
      <w:color w:val="0070C0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673A65"/>
    <w:rPr>
      <w:b/>
      <w:bCs/>
      <w:caps/>
      <w:color w:val="000064" w:themeColor="accent1"/>
      <w:sz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EC6BC2"/>
    <w:rPr>
      <w:rFonts w:eastAsiaTheme="majorEastAsia" w:cstheme="majorBidi"/>
      <w:b/>
      <w:color w:val="006EFF" w:themeColor="accent2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C6BC2"/>
    <w:rPr>
      <w:rFonts w:eastAsiaTheme="majorEastAsia" w:cstheme="majorBidi"/>
      <w:b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80F12"/>
    <w:rPr>
      <w:rFonts w:ascii="Arial Nova" w:eastAsiaTheme="majorEastAsia" w:hAnsi="Arial Nova" w:cstheme="majorBidi"/>
      <w:iCs/>
      <w:color w:val="FFAA00" w:themeColor="accent3"/>
    </w:rPr>
  </w:style>
  <w:style w:type="character" w:customStyle="1" w:styleId="Titre5Car">
    <w:name w:val="Titre 5 Car"/>
    <w:basedOn w:val="Policepardfaut"/>
    <w:link w:val="Titre5"/>
    <w:uiPriority w:val="9"/>
    <w:rsid w:val="005577EB"/>
    <w:rPr>
      <w:rFonts w:eastAsiaTheme="majorEastAsia" w:cstheme="majorBidi"/>
    </w:rPr>
  </w:style>
  <w:style w:type="character" w:customStyle="1" w:styleId="Titre6Car">
    <w:name w:val="Titre 6 Car"/>
    <w:basedOn w:val="Policepardfaut"/>
    <w:link w:val="Titre6"/>
    <w:uiPriority w:val="9"/>
    <w:semiHidden/>
    <w:rsid w:val="00F86E4B"/>
    <w:rPr>
      <w:rFonts w:asciiTheme="majorHAnsi" w:eastAsiaTheme="majorEastAsia" w:hAnsiTheme="majorHAnsi" w:cstheme="majorBidi"/>
      <w:color w:val="00003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86E4B"/>
    <w:rPr>
      <w:rFonts w:asciiTheme="majorHAnsi" w:eastAsiaTheme="majorEastAsia" w:hAnsiTheme="majorHAnsi" w:cstheme="majorBidi"/>
      <w:i/>
      <w:iCs/>
      <w:color w:val="000031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F86E4B"/>
    <w:rPr>
      <w:rFonts w:asciiTheme="majorHAnsi" w:eastAsiaTheme="majorEastAsia" w:hAnsiTheme="majorHAnsi" w:cstheme="majorBidi"/>
      <w:color w:val="4D4D4D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86E4B"/>
    <w:rPr>
      <w:rFonts w:asciiTheme="majorHAnsi" w:eastAsiaTheme="majorEastAsia" w:hAnsiTheme="majorHAnsi" w:cstheme="majorBidi"/>
      <w:i/>
      <w:iCs/>
      <w:color w:val="4D4D4D" w:themeColor="text1" w:themeTint="D8"/>
      <w:sz w:val="21"/>
      <w:szCs w:val="21"/>
    </w:rPr>
  </w:style>
  <w:style w:type="paragraph" w:customStyle="1" w:styleId="Texte">
    <w:name w:val="Texte"/>
    <w:basedOn w:val="Normal"/>
    <w:rsid w:val="00645CC7"/>
    <w:pPr>
      <w:spacing w:before="180" w:after="180" w:line="300" w:lineRule="atLeast"/>
      <w:jc w:val="both"/>
    </w:pPr>
    <w:rPr>
      <w:rFonts w:eastAsia="Times New Roman" w:cs="Times New Roman"/>
      <w:kern w:val="0"/>
      <w14:ligatures w14:val="none"/>
    </w:rPr>
  </w:style>
  <w:style w:type="paragraph" w:customStyle="1" w:styleId="Sous-titregris">
    <w:name w:val="Sous-titre gris"/>
    <w:basedOn w:val="Normal"/>
    <w:next w:val="Texte"/>
    <w:rsid w:val="00F50456"/>
    <w:pPr>
      <w:spacing w:before="180" w:after="180" w:line="280" w:lineRule="atLeast"/>
    </w:pPr>
    <w:rPr>
      <w:rFonts w:eastAsia="Times New Roman" w:cs="Times New Roman"/>
      <w:b/>
      <w:bCs/>
      <w:kern w:val="0"/>
      <w:sz w:val="24"/>
      <w14:ligatures w14:val="none"/>
    </w:rPr>
  </w:style>
  <w:style w:type="paragraph" w:customStyle="1" w:styleId="Puce1">
    <w:name w:val="Puce 1"/>
    <w:basedOn w:val="Normal"/>
    <w:rsid w:val="001C052F"/>
    <w:pPr>
      <w:numPr>
        <w:numId w:val="3"/>
      </w:numPr>
      <w:tabs>
        <w:tab w:val="num" w:pos="360"/>
      </w:tabs>
      <w:spacing w:before="120" w:after="120" w:line="300" w:lineRule="atLeast"/>
      <w:contextualSpacing/>
    </w:pPr>
    <w:rPr>
      <w:rFonts w:eastAsia="Times New Roman" w:cs="Times New Roman"/>
      <w:kern w:val="0"/>
      <w14:ligatures w14:val="none"/>
    </w:rPr>
  </w:style>
  <w:style w:type="paragraph" w:customStyle="1" w:styleId="Puce2">
    <w:name w:val="Puce 2"/>
    <w:basedOn w:val="Puce1"/>
    <w:rsid w:val="00384BD1"/>
    <w:pPr>
      <w:numPr>
        <w:numId w:val="4"/>
      </w:numPr>
      <w:tabs>
        <w:tab w:val="num" w:pos="360"/>
      </w:tabs>
      <w:ind w:left="360"/>
    </w:pPr>
  </w:style>
  <w:style w:type="paragraph" w:customStyle="1" w:styleId="Puce3">
    <w:name w:val="Puce 3"/>
    <w:basedOn w:val="Puce2"/>
    <w:rsid w:val="00384BD1"/>
    <w:pPr>
      <w:numPr>
        <w:numId w:val="5"/>
      </w:numPr>
      <w:tabs>
        <w:tab w:val="num" w:pos="643"/>
      </w:tabs>
      <w:ind w:left="648"/>
    </w:pPr>
  </w:style>
  <w:style w:type="paragraph" w:customStyle="1" w:styleId="TitreAnnexe">
    <w:name w:val="Titre Annexe"/>
    <w:basedOn w:val="Titre1"/>
    <w:next w:val="Texte"/>
    <w:rsid w:val="00EC6BC2"/>
    <w:pPr>
      <w:numPr>
        <w:numId w:val="0"/>
      </w:numPr>
    </w:pPr>
  </w:style>
  <w:style w:type="table" w:customStyle="1" w:styleId="TableauIdexia1">
    <w:name w:val="Tableau Idexia 1"/>
    <w:basedOn w:val="TableauNormal"/>
    <w:next w:val="Grilledutableau"/>
    <w:uiPriority w:val="59"/>
    <w:rsid w:val="00320FDA"/>
    <w:pPr>
      <w:spacing w:before="60" w:after="60" w:line="240" w:lineRule="auto"/>
    </w:pPr>
    <w:rPr>
      <w:rFonts w:eastAsia="Calibri" w:cs="Times New Roman"/>
      <w:kern w:val="0"/>
      <w:szCs w:val="20"/>
      <w:lang w:val="fr-CA"/>
      <w14:ligatures w14:val="none"/>
    </w:rPr>
    <w:tblPr>
      <w:tblBorders>
        <w:top w:val="single" w:sz="12" w:space="0" w:color="2D2D2D" w:themeColor="text1"/>
        <w:left w:val="single" w:sz="12" w:space="0" w:color="2D2D2D" w:themeColor="text1"/>
        <w:bottom w:val="single" w:sz="12" w:space="0" w:color="2D2D2D" w:themeColor="text1"/>
        <w:right w:val="single" w:sz="12" w:space="0" w:color="2D2D2D" w:themeColor="text1"/>
        <w:insideH w:val="single" w:sz="8" w:space="0" w:color="2D2D2D" w:themeColor="text1"/>
        <w:insideV w:val="single" w:sz="8" w:space="0" w:color="2D2D2D" w:themeColor="text1"/>
      </w:tblBorders>
    </w:tblPr>
    <w:tcPr>
      <w:shd w:val="clear" w:color="auto" w:fill="FFFFFF" w:themeFill="background1"/>
    </w:tcPr>
    <w:tblStylePr w:type="firstRow">
      <w:pPr>
        <w:jc w:val="center"/>
      </w:pPr>
      <w:tblPr/>
      <w:tcPr>
        <w:shd w:val="clear" w:color="auto" w:fill="006EFF" w:themeFill="accent2"/>
        <w:vAlign w:val="center"/>
      </w:tcPr>
    </w:tblStylePr>
  </w:style>
  <w:style w:type="paragraph" w:customStyle="1" w:styleId="Tableautitre">
    <w:name w:val="Tableau titre"/>
    <w:basedOn w:val="Normal"/>
    <w:rsid w:val="00320FDA"/>
    <w:pPr>
      <w:spacing w:before="60" w:after="60" w:line="240" w:lineRule="auto"/>
      <w:jc w:val="center"/>
      <w:textAlignment w:val="baseline"/>
    </w:pPr>
    <w:rPr>
      <w:rFonts w:eastAsia="Times New Roman" w:cs="Calibri"/>
      <w:b/>
      <w:bCs/>
      <w:color w:val="FFFFFF" w:themeColor="background1"/>
      <w:kern w:val="0"/>
      <w:sz w:val="20"/>
      <w:szCs w:val="21"/>
      <w:lang w:eastAsia="fr-CA"/>
      <w14:ligatures w14:val="none"/>
    </w:rPr>
  </w:style>
  <w:style w:type="paragraph" w:customStyle="1" w:styleId="Tableautexte">
    <w:name w:val="Tableau texte"/>
    <w:basedOn w:val="Normal"/>
    <w:rsid w:val="00A021C7"/>
    <w:pPr>
      <w:spacing w:before="60" w:after="60" w:line="240" w:lineRule="auto"/>
      <w:contextualSpacing/>
      <w:textAlignment w:val="baseline"/>
    </w:pPr>
    <w:rPr>
      <w:rFonts w:eastAsia="Times New Roman" w:cs="Calibri"/>
      <w:kern w:val="0"/>
      <w:sz w:val="20"/>
      <w:szCs w:val="20"/>
      <w:lang w:eastAsia="fr-CA"/>
      <w14:ligatures w14:val="none"/>
    </w:rPr>
  </w:style>
  <w:style w:type="paragraph" w:customStyle="1" w:styleId="Tableaupuce1">
    <w:name w:val="Tableau puce 1"/>
    <w:basedOn w:val="Normal"/>
    <w:rsid w:val="00A021C7"/>
    <w:pPr>
      <w:numPr>
        <w:numId w:val="6"/>
      </w:numPr>
      <w:spacing w:before="60" w:after="60" w:line="240" w:lineRule="auto"/>
      <w:contextualSpacing/>
      <w:textAlignment w:val="baseline"/>
    </w:pPr>
    <w:rPr>
      <w:rFonts w:eastAsia="Times New Roman" w:cs="Calibri"/>
      <w:kern w:val="0"/>
      <w:sz w:val="20"/>
      <w:szCs w:val="20"/>
      <w:lang w:eastAsia="fr-CA"/>
      <w14:ligatures w14:val="none"/>
    </w:rPr>
  </w:style>
  <w:style w:type="paragraph" w:customStyle="1" w:styleId="Tableaupuce2">
    <w:name w:val="Tableau puce 2"/>
    <w:basedOn w:val="Tableaupuce1"/>
    <w:rsid w:val="00450D0D"/>
    <w:pPr>
      <w:numPr>
        <w:numId w:val="7"/>
      </w:numPr>
      <w:ind w:left="720"/>
    </w:pPr>
  </w:style>
  <w:style w:type="paragraph" w:customStyle="1" w:styleId="Tableaupuce3">
    <w:name w:val="Tableau puce 3"/>
    <w:basedOn w:val="Tableaupuce2"/>
    <w:rsid w:val="00450D0D"/>
    <w:pPr>
      <w:numPr>
        <w:numId w:val="8"/>
      </w:numPr>
    </w:pPr>
    <w:rPr>
      <w:rFonts w:eastAsia="Calibri"/>
    </w:rPr>
  </w:style>
  <w:style w:type="paragraph" w:customStyle="1" w:styleId="Sous-titrebleu">
    <w:name w:val="Sous-titre bleu"/>
    <w:basedOn w:val="Texte"/>
    <w:next w:val="Texte"/>
    <w:rsid w:val="00F50456"/>
    <w:pPr>
      <w:spacing w:line="280" w:lineRule="atLeast"/>
    </w:pPr>
    <w:rPr>
      <w:b/>
      <w:bCs/>
      <w:color w:val="006EFF" w:themeColor="accent2"/>
      <w:sz w:val="24"/>
    </w:rPr>
  </w:style>
  <w:style w:type="table" w:styleId="Grilledutableau">
    <w:name w:val="Table Grid"/>
    <w:basedOn w:val="TableauNormal"/>
    <w:uiPriority w:val="39"/>
    <w:rsid w:val="00924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Normal"/>
    <w:autoRedefine/>
    <w:uiPriority w:val="39"/>
    <w:unhideWhenUsed/>
    <w:rsid w:val="001C052F"/>
    <w:pPr>
      <w:tabs>
        <w:tab w:val="right" w:leader="dot" w:pos="10070"/>
      </w:tabs>
      <w:spacing w:before="120" w:after="120" w:line="280" w:lineRule="atLeast"/>
      <w:ind w:left="360" w:hanging="360"/>
    </w:pPr>
    <w:rPr>
      <w:b/>
      <w:caps/>
      <w:color w:val="000064" w:themeColor="accent1"/>
      <w:sz w:val="28"/>
    </w:rPr>
  </w:style>
  <w:style w:type="paragraph" w:styleId="TM2">
    <w:name w:val="toc 2"/>
    <w:basedOn w:val="Normal"/>
    <w:next w:val="Normal"/>
    <w:autoRedefine/>
    <w:uiPriority w:val="39"/>
    <w:unhideWhenUsed/>
    <w:rsid w:val="00571D7B"/>
    <w:pPr>
      <w:spacing w:before="120" w:after="120" w:line="280" w:lineRule="atLeast"/>
      <w:ind w:left="720" w:hanging="360"/>
    </w:pPr>
    <w:rPr>
      <w:color w:val="006EFF" w:themeColor="accent2"/>
      <w:sz w:val="24"/>
    </w:rPr>
  </w:style>
  <w:style w:type="paragraph" w:styleId="TM3">
    <w:name w:val="toc 3"/>
    <w:basedOn w:val="Normal"/>
    <w:next w:val="Normal"/>
    <w:autoRedefine/>
    <w:uiPriority w:val="39"/>
    <w:unhideWhenUsed/>
    <w:rsid w:val="00571D7B"/>
    <w:pPr>
      <w:tabs>
        <w:tab w:val="left" w:pos="1320"/>
        <w:tab w:val="right" w:leader="dot" w:pos="10070"/>
      </w:tabs>
      <w:spacing w:before="120" w:after="120" w:line="280" w:lineRule="atLeast"/>
      <w:ind w:left="1080" w:hanging="360"/>
    </w:pPr>
    <w:rPr>
      <w:sz w:val="24"/>
    </w:rPr>
  </w:style>
  <w:style w:type="paragraph" w:styleId="TM6">
    <w:name w:val="toc 6"/>
    <w:basedOn w:val="Normal"/>
    <w:next w:val="Normal"/>
    <w:autoRedefine/>
    <w:uiPriority w:val="39"/>
    <w:unhideWhenUsed/>
    <w:rsid w:val="00571D7B"/>
    <w:pPr>
      <w:tabs>
        <w:tab w:val="right" w:leader="dot" w:pos="10070"/>
      </w:tabs>
      <w:spacing w:before="120" w:after="120" w:line="280" w:lineRule="atLeast"/>
    </w:pPr>
    <w:rPr>
      <w:b/>
      <w:color w:val="000064" w:themeColor="accent1"/>
      <w:sz w:val="24"/>
    </w:rPr>
  </w:style>
  <w:style w:type="paragraph" w:styleId="Titre">
    <w:name w:val="Title"/>
    <w:basedOn w:val="Couverture-typedocument"/>
    <w:next w:val="Normal"/>
    <w:link w:val="TitreCar"/>
    <w:uiPriority w:val="10"/>
    <w:qFormat/>
    <w:rsid w:val="00964E5B"/>
    <w:pPr>
      <w:spacing w:before="0"/>
      <w:ind w:left="3958"/>
    </w:pPr>
    <w:rPr>
      <w:noProof/>
    </w:rPr>
  </w:style>
  <w:style w:type="character" w:customStyle="1" w:styleId="TitreCar">
    <w:name w:val="Titre Car"/>
    <w:basedOn w:val="Policepardfaut"/>
    <w:link w:val="Titre"/>
    <w:uiPriority w:val="10"/>
    <w:rsid w:val="00964E5B"/>
    <w:rPr>
      <w:b/>
      <w:noProof/>
      <w:color w:val="00C8FF" w:themeColor="accent4"/>
      <w:sz w:val="44"/>
      <w:lang w:val="fr-CA"/>
    </w:rPr>
  </w:style>
  <w:style w:type="character" w:styleId="Textedelespacerserv">
    <w:name w:val="Placeholder Text"/>
    <w:basedOn w:val="Policepardfaut"/>
    <w:uiPriority w:val="99"/>
    <w:semiHidden/>
    <w:rsid w:val="00D069F9"/>
    <w:rPr>
      <w:color w:val="666666"/>
    </w:rPr>
  </w:style>
  <w:style w:type="character" w:styleId="Titredulivre">
    <w:name w:val="Book Title"/>
    <w:basedOn w:val="Policepardfaut"/>
    <w:uiPriority w:val="33"/>
    <w:qFormat/>
    <w:rsid w:val="003C499B"/>
    <w:rPr>
      <w:b/>
      <w:bCs/>
      <w:i/>
      <w:iCs/>
      <w:spacing w:val="5"/>
    </w:rPr>
  </w:style>
  <w:style w:type="character" w:styleId="Mentionnonrsolue">
    <w:name w:val="Unresolved Mention"/>
    <w:basedOn w:val="Policepardfaut"/>
    <w:uiPriority w:val="99"/>
    <w:semiHidden/>
    <w:unhideWhenUsed/>
    <w:rsid w:val="001C25F9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064E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064E2"/>
    <w:rPr>
      <w:sz w:val="20"/>
      <w:szCs w:val="20"/>
      <w:lang w:val="fr-CA"/>
    </w:rPr>
  </w:style>
  <w:style w:type="character" w:styleId="Appelnotedebasdep">
    <w:name w:val="footnote reference"/>
    <w:basedOn w:val="Policepardfaut"/>
    <w:uiPriority w:val="99"/>
    <w:unhideWhenUsed/>
    <w:rsid w:val="00F064E2"/>
    <w:rPr>
      <w:vertAlign w:val="superscript"/>
    </w:rPr>
  </w:style>
  <w:style w:type="paragraph" w:styleId="Paragraphedeliste">
    <w:name w:val="List Paragraph"/>
    <w:basedOn w:val="Normal"/>
    <w:link w:val="ParagraphedelisteCar"/>
    <w:uiPriority w:val="34"/>
    <w:qFormat/>
    <w:rsid w:val="00BF727F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1B11A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B11A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B11A2"/>
    <w:rPr>
      <w:sz w:val="20"/>
      <w:szCs w:val="20"/>
      <w:lang w:val="fr-C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B11A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B11A2"/>
    <w:rPr>
      <w:b/>
      <w:bCs/>
      <w:sz w:val="20"/>
      <w:szCs w:val="20"/>
      <w:lang w:val="fr-CA"/>
    </w:rPr>
  </w:style>
  <w:style w:type="character" w:styleId="Lienhypertextesuivivisit">
    <w:name w:val="FollowedHyperlink"/>
    <w:basedOn w:val="Policepardfaut"/>
    <w:uiPriority w:val="99"/>
    <w:semiHidden/>
    <w:unhideWhenUsed/>
    <w:rsid w:val="00233951"/>
    <w:rPr>
      <w:color w:val="954F72" w:themeColor="followedHyperlink"/>
      <w:u w:val="single"/>
    </w:rPr>
  </w:style>
  <w:style w:type="character" w:styleId="Rfrenceintense">
    <w:name w:val="Intense Reference"/>
    <w:basedOn w:val="Policepardfaut"/>
    <w:uiPriority w:val="32"/>
    <w:qFormat/>
    <w:rsid w:val="00E00983"/>
    <w:rPr>
      <w:b/>
      <w:bCs/>
      <w:smallCaps/>
      <w:color w:val="000064" w:themeColor="accent1"/>
      <w:spacing w:val="5"/>
    </w:rPr>
  </w:style>
  <w:style w:type="character" w:styleId="lev">
    <w:name w:val="Strong"/>
    <w:basedOn w:val="Policepardfaut"/>
    <w:uiPriority w:val="22"/>
    <w:qFormat/>
    <w:rsid w:val="001A2822"/>
    <w:rPr>
      <w:b/>
      <w:bCs/>
    </w:rPr>
  </w:style>
  <w:style w:type="paragraph" w:customStyle="1" w:styleId="Capturecran">
    <w:name w:val="Capture écran"/>
    <w:basedOn w:val="Paragraphedeliste"/>
    <w:link w:val="CapturecranCar"/>
    <w:qFormat/>
    <w:rsid w:val="00606BAF"/>
    <w:rPr>
      <w:noProof/>
      <w:lang w:val="en-CA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606BAF"/>
    <w:rPr>
      <w:lang w:val="fr-CA"/>
    </w:rPr>
  </w:style>
  <w:style w:type="character" w:customStyle="1" w:styleId="CapturecranCar">
    <w:name w:val="Capture écran Car"/>
    <w:basedOn w:val="ParagraphedelisteCar"/>
    <w:link w:val="Capturecran"/>
    <w:rsid w:val="00606BAF"/>
    <w:rPr>
      <w:noProof/>
      <w:lang w:val="fr-CA"/>
    </w:rPr>
  </w:style>
  <w:style w:type="paragraph" w:customStyle="1" w:styleId="tapessuivre">
    <w:name w:val="Étapes à suivre"/>
    <w:basedOn w:val="Paragraphedeliste"/>
    <w:link w:val="tapessuivreCar"/>
    <w:qFormat/>
    <w:rsid w:val="00606BAF"/>
    <w:pPr>
      <w:numPr>
        <w:numId w:val="30"/>
      </w:numPr>
    </w:pPr>
  </w:style>
  <w:style w:type="character" w:customStyle="1" w:styleId="tapessuivreCar">
    <w:name w:val="Étapes à suivre Car"/>
    <w:basedOn w:val="ParagraphedelisteCar"/>
    <w:link w:val="tapessuivre"/>
    <w:rsid w:val="00606BAF"/>
    <w:rPr>
      <w:lang w:val="fr-CA"/>
    </w:rPr>
  </w:style>
  <w:style w:type="character" w:styleId="Accentuationintense">
    <w:name w:val="Intense Emphasis"/>
    <w:basedOn w:val="Rfrenceintense"/>
    <w:uiPriority w:val="21"/>
    <w:qFormat/>
    <w:rsid w:val="00606BAF"/>
    <w:rPr>
      <w:b/>
      <w:bCs/>
      <w:smallCaps/>
      <w:color w:val="EE0000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7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://www.idexia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idexia.com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dexia.com" TargetMode="External"/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&#231;oisBreton\OneDrive%20-%20Idexia\Documents\Mod&#232;les%20Office%20personnalis&#233;s\Gabarit%20Idexia%20-%20Proc&#233;dure.dotx" TargetMode="External"/></Relationships>
</file>

<file path=word/theme/theme1.xml><?xml version="1.0" encoding="utf-8"?>
<a:theme xmlns:a="http://schemas.openxmlformats.org/drawingml/2006/main" name="Idexia">
  <a:themeElements>
    <a:clrScheme name="Idexia">
      <a:dk1>
        <a:srgbClr val="2D2D2D"/>
      </a:dk1>
      <a:lt1>
        <a:srgbClr val="FFFFFF"/>
      </a:lt1>
      <a:dk2>
        <a:srgbClr val="44546A"/>
      </a:dk2>
      <a:lt2>
        <a:srgbClr val="E7E6E6"/>
      </a:lt2>
      <a:accent1>
        <a:srgbClr val="000064"/>
      </a:accent1>
      <a:accent2>
        <a:srgbClr val="006EFF"/>
      </a:accent2>
      <a:accent3>
        <a:srgbClr val="FFAA00"/>
      </a:accent3>
      <a:accent4>
        <a:srgbClr val="00C8FF"/>
      </a:accent4>
      <a:accent5>
        <a:srgbClr val="FFF5E6"/>
      </a:accent5>
      <a:accent6>
        <a:srgbClr val="E6F9FF"/>
      </a:accent6>
      <a:hlink>
        <a:srgbClr val="006EFF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08B3952B54AB4FA44D35875158C29A" ma:contentTypeVersion="4" ma:contentTypeDescription="Crée un document." ma:contentTypeScope="" ma:versionID="643813416e9aa34516dcaf7bb1ca876f">
  <xsd:schema xmlns:xsd="http://www.w3.org/2001/XMLSchema" xmlns:xs="http://www.w3.org/2001/XMLSchema" xmlns:p="http://schemas.microsoft.com/office/2006/metadata/properties" xmlns:ns2="4e9e4927-d74b-4056-be6b-eeab451065c6" targetNamespace="http://schemas.microsoft.com/office/2006/metadata/properties" ma:root="true" ma:fieldsID="80bdd5d80989731f3a05a3482fa365c3" ns2:_="">
    <xsd:import namespace="4e9e4927-d74b-4056-be6b-eeab451065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e4927-d74b-4056-be6b-eeab45106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DEF031-A0AF-4B0D-99C5-F5D0D668CF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E42973-5E15-479D-AFDF-8BD596DE3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9e4927-d74b-4056-be6b-eeab45106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AB8409-551E-4FCB-B707-76FD88F170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CCF014-7787-4826-A18E-DB5E850F176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ce8bcb6-fd4e-4723-a277-2e2283a4a5d0}" enabled="1" method="Privileged" siteId="{a286d17b-20a3-49ef-8f24-8cbcdc00324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Gabarit Idexia - Procédure.dotx</Template>
  <TotalTime>2</TotalTime>
  <Pages>5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Modifier les propriétés Titre</vt:lpstr>
    </vt:vector>
  </TitlesOfParts>
  <Manager/>
  <Company>Idexia</Company>
  <LinksUpToDate>false</LinksUpToDate>
  <CharactersWithSpaces>769</CharactersWithSpaces>
  <SharedDoc>false</SharedDoc>
  <HLinks>
    <vt:vector size="408" baseType="variant">
      <vt:variant>
        <vt:i4>6684705</vt:i4>
      </vt:variant>
      <vt:variant>
        <vt:i4>420</vt:i4>
      </vt:variant>
      <vt:variant>
        <vt:i4>0</vt:i4>
      </vt:variant>
      <vt:variant>
        <vt:i4>5</vt:i4>
      </vt:variant>
      <vt:variant>
        <vt:lpwstr>https://endpoint.microsoft.com/</vt:lpwstr>
      </vt:variant>
      <vt:variant>
        <vt:lpwstr/>
      </vt:variant>
      <vt:variant>
        <vt:i4>5636158</vt:i4>
      </vt:variant>
      <vt:variant>
        <vt:i4>417</vt:i4>
      </vt:variant>
      <vt:variant>
        <vt:i4>0</vt:i4>
      </vt:variant>
      <vt:variant>
        <vt:i4>5</vt:i4>
      </vt:variant>
      <vt:variant>
        <vt:lpwstr>mailto:intune-admin@stbruno.ca</vt:lpwstr>
      </vt:variant>
      <vt:variant>
        <vt:lpwstr/>
      </vt:variant>
      <vt:variant>
        <vt:i4>3801120</vt:i4>
      </vt:variant>
      <vt:variant>
        <vt:i4>414</vt:i4>
      </vt:variant>
      <vt:variant>
        <vt:i4>0</vt:i4>
      </vt:variant>
      <vt:variant>
        <vt:i4>5</vt:i4>
      </vt:variant>
      <vt:variant>
        <vt:lpwstr>https://learn.microsoft.com/fr-ca/intune/intune-service/protect/data-intune-sends-to-google</vt:lpwstr>
      </vt:variant>
      <vt:variant>
        <vt:lpwstr/>
      </vt:variant>
      <vt:variant>
        <vt:i4>2031687</vt:i4>
      </vt:variant>
      <vt:variant>
        <vt:i4>411</vt:i4>
      </vt:variant>
      <vt:variant>
        <vt:i4>0</vt:i4>
      </vt:variant>
      <vt:variant>
        <vt:i4>5</vt:i4>
      </vt:variant>
      <vt:variant>
        <vt:lpwstr>https://portal.azure.com/</vt:lpwstr>
      </vt:variant>
      <vt:variant>
        <vt:lpwstr>view/Microsoft_AAD_IAM/ActiveDirectoryMenuBlade/~/LoginTenantBranding</vt:lpwstr>
      </vt:variant>
      <vt:variant>
        <vt:i4>1638468</vt:i4>
      </vt:variant>
      <vt:variant>
        <vt:i4>408</vt:i4>
      </vt:variant>
      <vt:variant>
        <vt:i4>0</vt:i4>
      </vt:variant>
      <vt:variant>
        <vt:i4>5</vt:i4>
      </vt:variant>
      <vt:variant>
        <vt:lpwstr>https://portal.azure.com/</vt:lpwstr>
      </vt:variant>
      <vt:variant>
        <vt:lpwstr/>
      </vt:variant>
      <vt:variant>
        <vt:i4>1638468</vt:i4>
      </vt:variant>
      <vt:variant>
        <vt:i4>405</vt:i4>
      </vt:variant>
      <vt:variant>
        <vt:i4>0</vt:i4>
      </vt:variant>
      <vt:variant>
        <vt:i4>5</vt:i4>
      </vt:variant>
      <vt:variant>
        <vt:lpwstr>https://portal.azure.com/</vt:lpwstr>
      </vt:variant>
      <vt:variant>
        <vt:lpwstr/>
      </vt:variant>
      <vt:variant>
        <vt:i4>3801188</vt:i4>
      </vt:variant>
      <vt:variant>
        <vt:i4>354</vt:i4>
      </vt:variant>
      <vt:variant>
        <vt:i4>0</vt:i4>
      </vt:variant>
      <vt:variant>
        <vt:i4>5</vt:i4>
      </vt:variant>
      <vt:variant>
        <vt:lpwstr>https://intune.microsoft.com/</vt:lpwstr>
      </vt:variant>
      <vt:variant>
        <vt:lpwstr>view/Microsoft_Intune_DeviceSettings/DevicesMenu/~/compliance</vt:lpwstr>
      </vt:variant>
      <vt:variant>
        <vt:i4>4587546</vt:i4>
      </vt:variant>
      <vt:variant>
        <vt:i4>351</vt:i4>
      </vt:variant>
      <vt:variant>
        <vt:i4>0</vt:i4>
      </vt:variant>
      <vt:variant>
        <vt:i4>5</vt:i4>
      </vt:variant>
      <vt:variant>
        <vt:lpwstr>https://intune.microsoft.com/</vt:lpwstr>
      </vt:variant>
      <vt:variant>
        <vt:lpwstr>view/Microsoft_Intune_DeviceSettings/AppsMenu/~/protection</vt:lpwstr>
      </vt:variant>
      <vt:variant>
        <vt:i4>2490472</vt:i4>
      </vt:variant>
      <vt:variant>
        <vt:i4>336</vt:i4>
      </vt:variant>
      <vt:variant>
        <vt:i4>0</vt:i4>
      </vt:variant>
      <vt:variant>
        <vt:i4>5</vt:i4>
      </vt:variant>
      <vt:variant>
        <vt:lpwstr>https://intune.microsoft.com/</vt:lpwstr>
      </vt:variant>
      <vt:variant>
        <vt:lpwstr>view/Microsoft_Intune_Enrollment/ReportingMenu/~/Overview</vt:lpwstr>
      </vt:variant>
      <vt:variant>
        <vt:i4>3407976</vt:i4>
      </vt:variant>
      <vt:variant>
        <vt:i4>327</vt:i4>
      </vt:variant>
      <vt:variant>
        <vt:i4>0</vt:i4>
      </vt:variant>
      <vt:variant>
        <vt:i4>5</vt:i4>
      </vt:variant>
      <vt:variant>
        <vt:lpwstr>https://intune.microsoft.com/</vt:lpwstr>
      </vt:variant>
      <vt:variant>
        <vt:lpwstr>view/Microsoft_Intune_Apps/AppConfigPolicyWizardBlade</vt:lpwstr>
      </vt:variant>
      <vt:variant>
        <vt:i4>2949243</vt:i4>
      </vt:variant>
      <vt:variant>
        <vt:i4>318</vt:i4>
      </vt:variant>
      <vt:variant>
        <vt:i4>0</vt:i4>
      </vt:variant>
      <vt:variant>
        <vt:i4>5</vt:i4>
      </vt:variant>
      <vt:variant>
        <vt:lpwstr>https://intune.microsoft.com/</vt:lpwstr>
      </vt:variant>
      <vt:variant>
        <vt:lpwstr>view/Microsoft_Intune_DeviceSettings/DevicesMenu/~/configuration</vt:lpwstr>
      </vt:variant>
      <vt:variant>
        <vt:i4>6684705</vt:i4>
      </vt:variant>
      <vt:variant>
        <vt:i4>276</vt:i4>
      </vt:variant>
      <vt:variant>
        <vt:i4>0</vt:i4>
      </vt:variant>
      <vt:variant>
        <vt:i4>5</vt:i4>
      </vt:variant>
      <vt:variant>
        <vt:lpwstr>https://endpoint.microsoft.com/</vt:lpwstr>
      </vt:variant>
      <vt:variant>
        <vt:lpwstr/>
      </vt:variant>
      <vt:variant>
        <vt:i4>3473449</vt:i4>
      </vt:variant>
      <vt:variant>
        <vt:i4>267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1114171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_Toc208818068</vt:lpwstr>
      </vt:variant>
      <vt:variant>
        <vt:i4>1114171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_Toc208818067</vt:lpwstr>
      </vt:variant>
      <vt:variant>
        <vt:i4>1114171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_Toc208818066</vt:lpwstr>
      </vt:variant>
      <vt:variant>
        <vt:i4>1114171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_Toc208818065</vt:lpwstr>
      </vt:variant>
      <vt:variant>
        <vt:i4>1114171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_Toc208818064</vt:lpwstr>
      </vt:variant>
      <vt:variant>
        <vt:i4>1114171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_Toc208818063</vt:lpwstr>
      </vt:variant>
      <vt:variant>
        <vt:i4>1114171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_Toc208818062</vt:lpwstr>
      </vt:variant>
      <vt:variant>
        <vt:i4>1114171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_Toc208818061</vt:lpwstr>
      </vt:variant>
      <vt:variant>
        <vt:i4>1114171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_Toc208818060</vt:lpwstr>
      </vt:variant>
      <vt:variant>
        <vt:i4>1179707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_Toc208818059</vt:lpwstr>
      </vt:variant>
      <vt:variant>
        <vt:i4>1179707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_Toc208818058</vt:lpwstr>
      </vt:variant>
      <vt:variant>
        <vt:i4>1179707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_Toc208818057</vt:lpwstr>
      </vt:variant>
      <vt:variant>
        <vt:i4>1179707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_Toc208818056</vt:lpwstr>
      </vt:variant>
      <vt:variant>
        <vt:i4>1179707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_Toc208818055</vt:lpwstr>
      </vt:variant>
      <vt:variant>
        <vt:i4>1179707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_Toc208818054</vt:lpwstr>
      </vt:variant>
      <vt:variant>
        <vt:i4>1179707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_Toc208818053</vt:lpwstr>
      </vt:variant>
      <vt:variant>
        <vt:i4>1179707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_Toc208818052</vt:lpwstr>
      </vt:variant>
      <vt:variant>
        <vt:i4>1179707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_Toc208818051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_Toc208818050</vt:lpwstr>
      </vt:variant>
      <vt:variant>
        <vt:i4>1245243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_Toc208818049</vt:lpwstr>
      </vt:variant>
      <vt:variant>
        <vt:i4>1245243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_Toc208818048</vt:lpwstr>
      </vt:variant>
      <vt:variant>
        <vt:i4>1245243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_Toc208818047</vt:lpwstr>
      </vt:variant>
      <vt:variant>
        <vt:i4>1245243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_Toc208818046</vt:lpwstr>
      </vt:variant>
      <vt:variant>
        <vt:i4>1245243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_Toc208818045</vt:lpwstr>
      </vt:variant>
      <vt:variant>
        <vt:i4>1245243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_Toc208818044</vt:lpwstr>
      </vt:variant>
      <vt:variant>
        <vt:i4>1245243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_Toc208818043</vt:lpwstr>
      </vt:variant>
      <vt:variant>
        <vt:i4>1245243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_Toc208818042</vt:lpwstr>
      </vt:variant>
      <vt:variant>
        <vt:i4>1245243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_Toc208818041</vt:lpwstr>
      </vt:variant>
      <vt:variant>
        <vt:i4>1245243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_Toc208818040</vt:lpwstr>
      </vt:variant>
      <vt:variant>
        <vt:i4>1310779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_Toc208818039</vt:lpwstr>
      </vt:variant>
      <vt:variant>
        <vt:i4>1310779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_Toc208818038</vt:lpwstr>
      </vt:variant>
      <vt:variant>
        <vt:i4>1310779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_Toc208818037</vt:lpwstr>
      </vt:variant>
      <vt:variant>
        <vt:i4>1310779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_Toc208818036</vt:lpwstr>
      </vt:variant>
      <vt:variant>
        <vt:i4>1310779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_Toc208818035</vt:lpwstr>
      </vt:variant>
      <vt:variant>
        <vt:i4>1310779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_Toc208818034</vt:lpwstr>
      </vt:variant>
      <vt:variant>
        <vt:i4>1310779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_Toc208818033</vt:lpwstr>
      </vt:variant>
      <vt:variant>
        <vt:i4>1310779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_Toc208818032</vt:lpwstr>
      </vt:variant>
      <vt:variant>
        <vt:i4>1310779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_Toc208818031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_Toc208818030</vt:lpwstr>
      </vt:variant>
      <vt:variant>
        <vt:i4>1376315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_Toc208818029</vt:lpwstr>
      </vt:variant>
      <vt:variant>
        <vt:i4>1376315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_Toc208818028</vt:lpwstr>
      </vt:variant>
      <vt:variant>
        <vt:i4>1376315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_Toc208818027</vt:lpwstr>
      </vt:variant>
      <vt:variant>
        <vt:i4>3473449</vt:i4>
      </vt:variant>
      <vt:variant>
        <vt:i4>30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3473449</vt:i4>
      </vt:variant>
      <vt:variant>
        <vt:i4>27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3473449</vt:i4>
      </vt:variant>
      <vt:variant>
        <vt:i4>24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3473449</vt:i4>
      </vt:variant>
      <vt:variant>
        <vt:i4>21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3473449</vt:i4>
      </vt:variant>
      <vt:variant>
        <vt:i4>18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3473449</vt:i4>
      </vt:variant>
      <vt:variant>
        <vt:i4>15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3473449</vt:i4>
      </vt:variant>
      <vt:variant>
        <vt:i4>12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3473449</vt:i4>
      </vt:variant>
      <vt:variant>
        <vt:i4>9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3473449</vt:i4>
      </vt:variant>
      <vt:variant>
        <vt:i4>6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3473449</vt:i4>
      </vt:variant>
      <vt:variant>
        <vt:i4>3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3473449</vt:i4>
      </vt:variant>
      <vt:variant>
        <vt:i4>0</vt:i4>
      </vt:variant>
      <vt:variant>
        <vt:i4>0</vt:i4>
      </vt:variant>
      <vt:variant>
        <vt:i4>5</vt:i4>
      </vt:variant>
      <vt:variant>
        <vt:lpwstr>https://learn.microsoft.com/fr-fr/intune/intune-service/fundamentals/intune-planning-guide</vt:lpwstr>
      </vt:variant>
      <vt:variant>
        <vt:lpwstr/>
      </vt:variant>
      <vt:variant>
        <vt:i4>2097187</vt:i4>
      </vt:variant>
      <vt:variant>
        <vt:i4>8</vt:i4>
      </vt:variant>
      <vt:variant>
        <vt:i4>0</vt:i4>
      </vt:variant>
      <vt:variant>
        <vt:i4>5</vt:i4>
      </vt:variant>
      <vt:variant>
        <vt:lpwstr>http://www.idexia.com/</vt:lpwstr>
      </vt:variant>
      <vt:variant>
        <vt:lpwstr/>
      </vt:variant>
      <vt:variant>
        <vt:i4>2097187</vt:i4>
      </vt:variant>
      <vt:variant>
        <vt:i4>0</vt:i4>
      </vt:variant>
      <vt:variant>
        <vt:i4>0</vt:i4>
      </vt:variant>
      <vt:variant>
        <vt:i4>5</vt:i4>
      </vt:variant>
      <vt:variant>
        <vt:lpwstr>http://www.idexia.com/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Modifier les propriétés Titre</dc:title>
  <dc:subject>Modifier les propriétés Sujet</dc:subject>
  <dc:creator>François Breton</dc:creator>
  <cp:keywords/>
  <dc:description>Modifier les propriétés Commentaires</dc:description>
  <cp:lastModifiedBy>François Breton</cp:lastModifiedBy>
  <cp:revision>1</cp:revision>
  <dcterms:created xsi:type="dcterms:W3CDTF">2025-12-20T23:18:00Z</dcterms:created>
  <dcterms:modified xsi:type="dcterms:W3CDTF">2025-12-20T23:20:00Z</dcterms:modified>
  <cp:category>Procédure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Modifier les propriétés Client</vt:lpwstr>
  </property>
  <property fmtid="{D5CDD505-2E9C-101B-9397-08002B2CF9AE}" pid="3" name="État">
    <vt:lpwstr>Brouillon</vt:lpwstr>
  </property>
  <property fmtid="{D5CDD505-2E9C-101B-9397-08002B2CF9AE}" pid="4" name="Projet">
    <vt:lpwstr>Modifier les propriétés Projet</vt:lpwstr>
  </property>
</Properties>
</file>